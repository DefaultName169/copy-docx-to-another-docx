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-488168076"/>
        <w:docPartObj>
          <w:docPartGallery w:val="Cover Pages"/>
          <w:docPartUnique/>
        </w:docPartObj>
      </w:sdtPr>
      <w:sdtEndPr>
        <w:rPr>
          <w:rFonts w:ascii="Times New Roman" w:eastAsia="SimSun" w:hAnsi="Times New Roman" w:cs="Times New Roman"/>
          <w:sz w:val="20"/>
          <w:szCs w:val="20"/>
        </w:rPr>
      </w:sdtEndPr>
      <w:sdtContent>
        <w:p w14:paraId="6BDA88F8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72"/>
              <w:szCs w:val="72"/>
              <w:lang w:eastAsia="en-US"/>
            </w:rPr>
            <w:drawing>
              <wp:anchor distT="0" distB="0" distL="114300" distR="114300" simplePos="0" relativeHeight="251663360" behindDoc="0" locked="0" layoutInCell="1" allowOverlap="1" wp14:anchorId="47DCFA53" wp14:editId="3DD7527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88000" cy="10090800"/>
                <wp:effectExtent l="0" t="0" r="3175" b="5715"/>
                <wp:wrapNone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olphin Document Cover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8000" cy="1009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35C3A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E55C4E7" wp14:editId="088445B4">
                    <wp:simplePos x="0" y="0"/>
                    <wp:positionH relativeFrom="column">
                      <wp:posOffset>2520950</wp:posOffset>
                    </wp:positionH>
                    <wp:positionV relativeFrom="page">
                      <wp:posOffset>8281035</wp:posOffset>
                    </wp:positionV>
                    <wp:extent cx="1512570" cy="414655"/>
                    <wp:effectExtent l="0" t="0" r="0" b="0"/>
                    <wp:wrapNone/>
                    <wp:docPr id="5678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12570" cy="414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theme="minorHAnsi"/>
                                    <w:b/>
                                    <w:color w:val="7F7F7F" w:themeColor="text1" w:themeTint="80"/>
                                  </w:rPr>
                                  <w:alias w:val="Publish Date"/>
                                  <w:tag w:val=""/>
                                  <w:id w:val="140302654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6-28T00:00:00Z">
                                    <w:dateFormat w:val="d MMMM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BB6726" w14:textId="424C6A8C" w:rsidR="003D1060" w:rsidRPr="000B1D8C" w:rsidRDefault="003D1060">
                                    <w:pPr>
                                      <w:rPr>
                                        <w:rFonts w:cstheme="minorHAnsi"/>
                                        <w:b/>
                                        <w:color w:val="7F7F7F" w:themeColor="text1" w:themeTint="80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b/>
                                        <w:color w:val="7F7F7F" w:themeColor="text1" w:themeTint="80"/>
                                      </w:rPr>
                                      <w:t>28 June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98.5pt;margin-top:652.05pt;width:119.1pt;height:32.6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" filled="f" stroked="f">
                    <v:textbox style="mso-fit-shape-to-text:t">
                      <w:txbxContent>
                        <w:sdt>
                          <w:sdtPr>
                            <w:rPr>
                              <w:rFonts w:cstheme="minorHAnsi"/>
                              <w:b/>
                              <w:color w:val="7F7F7F" w:themeColor="text1" w:themeTint="80"/>
                            </w:rPr>
                            <w:alias w:val="Publish Date"/>
                            <w:tag w:val=""/>
                            <w:id w:val="140302654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6-28T00:00:00Z">
                              <w:dateFormat w:val="d MMMM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BB6726" w14:textId="424C6A8C" w:rsidR="003D1060" w:rsidRPr="000B1D8C" w:rsidRDefault="003D1060">
                              <w:pPr>
                                <w:rPr>
                                  <w:rFonts w:cstheme="minorHAnsi"/>
                                  <w:b/>
                                  <w:color w:val="7F7F7F" w:themeColor="text1" w:themeTint="80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color w:val="7F7F7F" w:themeColor="text1" w:themeTint="80"/>
                                </w:rPr>
                                <w:t>28 June 2021</w:t>
                              </w:r>
                            </w:p>
                          </w:sdtContent>
                        </w:sdt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335C3A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40C1AF3" wp14:editId="5572B805">
                    <wp:simplePos x="0" y="0"/>
                    <wp:positionH relativeFrom="column">
                      <wp:posOffset>2520315</wp:posOffset>
                    </wp:positionH>
                    <wp:positionV relativeFrom="margin">
                      <wp:posOffset>2700655</wp:posOffset>
                    </wp:positionV>
                    <wp:extent cx="4006850" cy="2959100"/>
                    <wp:effectExtent l="0" t="0" r="0" b="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06850" cy="29591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8E3956" w14:textId="77777777" w:rsidR="003D1060" w:rsidRPr="000B1D8C" w:rsidRDefault="00A37FB3" w:rsidP="000B1D8C">
                                <w:pPr>
                                  <w:rPr>
                                    <w:rFonts w:cstheme="minorHAnsi"/>
                                    <w:b/>
                                    <w:color w:val="3072C2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b/>
                                      <w:color w:val="3072C2"/>
                                      <w:sz w:val="60"/>
                                      <w:szCs w:val="60"/>
                                    </w:rPr>
                                    <w:alias w:val="Title"/>
                                    <w:tag w:val=""/>
                                    <w:id w:val="-6963790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3D1060" w:rsidRPr="00613D4D">
                                      <w:rPr>
                                        <w:rFonts w:cstheme="minorHAnsi"/>
                                        <w:b/>
                                        <w:color w:val="3072C2"/>
                                        <w:sz w:val="60"/>
                                        <w:szCs w:val="60"/>
                                      </w:rPr>
                                      <w:t>RAMpiler</w:t>
                                    </w:r>
                                    <w:proofErr w:type="spellEnd"/>
                                    <w:r w:rsidR="003D1060" w:rsidRPr="00613D4D">
                                      <w:rPr>
                                        <w:rFonts w:cstheme="minorHAnsi"/>
                                        <w:b/>
                                        <w:color w:val="3072C2"/>
                                        <w:sz w:val="60"/>
                                        <w:szCs w:val="60"/>
                                      </w:rPr>
                                      <w:t>+ ®</w:t>
                                    </w:r>
                                  </w:sdtContent>
                                </w:sdt>
                              </w:p>
                              <w:p w14:paraId="143A7AC7" w14:textId="77777777" w:rsidR="003D1060" w:rsidRDefault="003D1060" w:rsidP="000B1D8C">
                                <w:pPr>
                                  <w:rPr>
                                    <w:rFonts w:cs="Arial"/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cstheme="minorHAnsi"/>
                                    <w:b/>
                                    <w:color w:val="3072C2"/>
                                    <w:sz w:val="36"/>
                                    <w:szCs w:val="28"/>
                                  </w:rPr>
                                  <w:alias w:val="Subject"/>
                                  <w:tag w:val=""/>
                                  <w:id w:val="-97706627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284D24D" w14:textId="77777777" w:rsidR="003D1060" w:rsidRPr="004A7E6C" w:rsidRDefault="003D1060" w:rsidP="000B1D8C">
                                    <w:pPr>
                                      <w:rPr>
                                        <w:rFonts w:cstheme="minorHAnsi"/>
                                        <w:b/>
                                        <w:color w:val="3072C2"/>
                                        <w:sz w:val="36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b/>
                                        <w:color w:val="3072C2"/>
                                        <w:sz w:val="36"/>
                                        <w:szCs w:val="28"/>
                                      </w:rPr>
                                      <w:t>06/07</w:t>
                                    </w:r>
                                    <w:r w:rsidRPr="00613D4D">
                                      <w:rPr>
                                        <w:rFonts w:cstheme="minorHAnsi"/>
                                        <w:b/>
                                        <w:color w:val="3072C2"/>
                                        <w:sz w:val="36"/>
                                        <w:szCs w:val="28"/>
                                      </w:rPr>
                                      <w:t>nm</w:t>
                                    </w:r>
                                    <w:r>
                                      <w:rPr>
                                        <w:rFonts w:cstheme="minorHAnsi"/>
                                        <w:b/>
                                        <w:color w:val="3072C2"/>
                                        <w:sz w:val="36"/>
                                        <w:szCs w:val="28"/>
                                      </w:rPr>
                                      <w:t xml:space="preserve"> SP</w:t>
                                    </w:r>
                                    <w:r w:rsidRPr="00613D4D">
                                      <w:rPr>
                                        <w:rFonts w:cstheme="minorHAnsi"/>
                                        <w:b/>
                                        <w:color w:val="3072C2"/>
                                        <w:sz w:val="36"/>
                                        <w:szCs w:val="28"/>
                                      </w:rPr>
                                      <w:t xml:space="preserve"> Compiler</w:t>
                                    </w:r>
                                  </w:p>
                                </w:sdtContent>
                              </w:sdt>
                              <w:p w14:paraId="5C849BAD" w14:textId="77777777" w:rsidR="003D1060" w:rsidRDefault="003D1060" w:rsidP="000B1D8C">
                                <w:pPr>
                                  <w:rPr>
                                    <w:rFonts w:cs="Arial"/>
                                    <w:b/>
                                    <w:color w:val="3072C2"/>
                                    <w:sz w:val="44"/>
                                    <w:szCs w:val="6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cstheme="minorHAnsi"/>
                                    <w:b/>
                                    <w:i/>
                                    <w:color w:val="3072C2"/>
                                    <w:sz w:val="28"/>
                                    <w:szCs w:val="28"/>
                                  </w:rPr>
                                  <w:alias w:val="Category"/>
                                  <w:tag w:val=""/>
                                  <w:id w:val="-1910378381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553587" w14:textId="77777777" w:rsidR="003D1060" w:rsidRPr="004A7E6C" w:rsidRDefault="003D1060" w:rsidP="000B1D8C">
                                    <w:pPr>
                                      <w:rPr>
                                        <w:rFonts w:cstheme="minorHAnsi"/>
                                        <w:b/>
                                        <w:i/>
                                        <w:color w:val="3072C2"/>
                                        <w:sz w:val="28"/>
                                        <w:szCs w:val="28"/>
                                      </w:rPr>
                                    </w:pPr>
                                    <w:r w:rsidRPr="00613D4D">
                                      <w:rPr>
                                        <w:rFonts w:cstheme="minorHAnsi"/>
                                        <w:b/>
                                        <w:i/>
                                        <w:color w:val="3072C2"/>
                                        <w:sz w:val="28"/>
                                        <w:szCs w:val="28"/>
                                      </w:rPr>
                                      <w:t>User Manual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cstheme="minorHAnsi"/>
                                    <w:b/>
                                    <w:i/>
                                    <w:color w:val="3072C2"/>
                                    <w:sz w:val="28"/>
                                    <w:szCs w:val="64"/>
                                  </w:rPr>
                                  <w:alias w:val="Status"/>
                                  <w:tag w:val=""/>
                                  <w:id w:val="-622689582"/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F37BA5" w14:textId="77777777" w:rsidR="003D1060" w:rsidRPr="004A7E6C" w:rsidRDefault="003D1060" w:rsidP="000B1D8C">
                                    <w:pPr>
                                      <w:rPr>
                                        <w:rFonts w:cstheme="minorHAnsi"/>
                                        <w:b/>
                                        <w:i/>
                                        <w:color w:val="3072C2"/>
                                        <w:sz w:val="28"/>
                                        <w:szCs w:val="6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b/>
                                        <w:i/>
                                        <w:color w:val="3072C2"/>
                                        <w:sz w:val="28"/>
                                        <w:szCs w:val="64"/>
                                      </w:rPr>
                                      <w:t>Revision 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4500000"/>
                              </a:lightRig>
                            </a:scene3d>
                            <a:sp3d contourW="6350" prstMaterial="metal">
                              <a:contourClr>
                                <a:schemeClr val="accent1">
                                  <a:shade val="75000"/>
                                </a:schemeClr>
                              </a:contourClr>
                            </a:sp3d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7" type="#_x0000_t202" style="position:absolute;margin-left:198.45pt;margin-top:212.65pt;width:315.5pt;height:2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" filled="f" stroked="f">
                    <v:textbox>
                      <w:txbxContent>
                        <w:p w14:paraId="3D8E3956" w14:textId="77777777" w:rsidR="003D1060" w:rsidRPr="000B1D8C" w:rsidRDefault="00A37FB3" w:rsidP="000B1D8C">
                          <w:pPr>
                            <w:rPr>
                              <w:rFonts w:cstheme="minorHAnsi"/>
                              <w:b/>
                              <w:color w:val="3072C2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b/>
                                <w:color w:val="3072C2"/>
                                <w:sz w:val="60"/>
                                <w:szCs w:val="60"/>
                              </w:rPr>
                              <w:alias w:val="Title"/>
                              <w:tag w:val=""/>
                              <w:id w:val="-6963790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3D1060" w:rsidRPr="00613D4D">
                                <w:rPr>
                                  <w:rFonts w:cstheme="minorHAnsi"/>
                                  <w:b/>
                                  <w:color w:val="3072C2"/>
                                  <w:sz w:val="60"/>
                                  <w:szCs w:val="60"/>
                                </w:rPr>
                                <w:t>RAMpiler</w:t>
                              </w:r>
                              <w:proofErr w:type="spellEnd"/>
                              <w:r w:rsidR="003D1060" w:rsidRPr="00613D4D">
                                <w:rPr>
                                  <w:rFonts w:cstheme="minorHAnsi"/>
                                  <w:b/>
                                  <w:color w:val="3072C2"/>
                                  <w:sz w:val="60"/>
                                  <w:szCs w:val="60"/>
                                </w:rPr>
                                <w:t>+ ®</w:t>
                              </w:r>
                            </w:sdtContent>
                          </w:sdt>
                        </w:p>
                        <w:p w14:paraId="143A7AC7" w14:textId="77777777" w:rsidR="003D1060" w:rsidRDefault="003D1060" w:rsidP="000B1D8C">
                          <w:pPr>
                            <w:rPr>
                              <w:rFonts w:cs="Arial"/>
                              <w:b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cstheme="minorHAnsi"/>
                              <w:b/>
                              <w:color w:val="3072C2"/>
                              <w:sz w:val="36"/>
                              <w:szCs w:val="28"/>
                            </w:rPr>
                            <w:alias w:val="Subject"/>
                            <w:tag w:val=""/>
                            <w:id w:val="-97706627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284D24D" w14:textId="77777777" w:rsidR="003D1060" w:rsidRPr="004A7E6C" w:rsidRDefault="003D1060" w:rsidP="000B1D8C">
                              <w:pPr>
                                <w:rPr>
                                  <w:rFonts w:cstheme="minorHAnsi"/>
                                  <w:b/>
                                  <w:color w:val="3072C2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color w:val="3072C2"/>
                                  <w:sz w:val="36"/>
                                  <w:szCs w:val="28"/>
                                </w:rPr>
                                <w:t>06/07</w:t>
                              </w:r>
                              <w:r w:rsidRPr="00613D4D">
                                <w:rPr>
                                  <w:rFonts w:cstheme="minorHAnsi"/>
                                  <w:b/>
                                  <w:color w:val="3072C2"/>
                                  <w:sz w:val="36"/>
                                  <w:szCs w:val="28"/>
                                </w:rPr>
                                <w:t>nm</w:t>
                              </w:r>
                              <w:r>
                                <w:rPr>
                                  <w:rFonts w:cstheme="minorHAnsi"/>
                                  <w:b/>
                                  <w:color w:val="3072C2"/>
                                  <w:sz w:val="36"/>
                                  <w:szCs w:val="28"/>
                                </w:rPr>
                                <w:t xml:space="preserve"> SP</w:t>
                              </w:r>
                              <w:r w:rsidRPr="00613D4D">
                                <w:rPr>
                                  <w:rFonts w:cstheme="minorHAnsi"/>
                                  <w:b/>
                                  <w:color w:val="3072C2"/>
                                  <w:sz w:val="36"/>
                                  <w:szCs w:val="28"/>
                                </w:rPr>
                                <w:t xml:space="preserve"> Compiler</w:t>
                              </w:r>
                            </w:p>
                          </w:sdtContent>
                        </w:sdt>
                        <w:p w14:paraId="5C849BAD" w14:textId="77777777" w:rsidR="003D1060" w:rsidRDefault="003D1060" w:rsidP="000B1D8C">
                          <w:pPr>
                            <w:rPr>
                              <w:rFonts w:cs="Arial"/>
                              <w:b/>
                              <w:color w:val="3072C2"/>
                              <w:sz w:val="44"/>
                              <w:szCs w:val="64"/>
                            </w:rPr>
                          </w:pPr>
                        </w:p>
                        <w:sdt>
                          <w:sdtPr>
                            <w:rPr>
                              <w:rFonts w:cstheme="minorHAnsi"/>
                              <w:b/>
                              <w:i/>
                              <w:color w:val="3072C2"/>
                              <w:sz w:val="28"/>
                              <w:szCs w:val="28"/>
                            </w:rPr>
                            <w:alias w:val="Category"/>
                            <w:tag w:val=""/>
                            <w:id w:val="-1910378381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6553587" w14:textId="77777777" w:rsidR="003D1060" w:rsidRPr="004A7E6C" w:rsidRDefault="003D1060" w:rsidP="000B1D8C">
                              <w:pPr>
                                <w:rPr>
                                  <w:rFonts w:cstheme="minorHAnsi"/>
                                  <w:b/>
                                  <w:i/>
                                  <w:color w:val="3072C2"/>
                                  <w:sz w:val="28"/>
                                  <w:szCs w:val="28"/>
                                </w:rPr>
                              </w:pPr>
                              <w:r w:rsidRPr="00613D4D">
                                <w:rPr>
                                  <w:rFonts w:cstheme="minorHAnsi"/>
                                  <w:b/>
                                  <w:i/>
                                  <w:color w:val="3072C2"/>
                                  <w:sz w:val="28"/>
                                  <w:szCs w:val="28"/>
                                </w:rPr>
                                <w:t>User Manual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cstheme="minorHAnsi"/>
                              <w:b/>
                              <w:i/>
                              <w:color w:val="3072C2"/>
                              <w:sz w:val="28"/>
                              <w:szCs w:val="64"/>
                            </w:rPr>
                            <w:alias w:val="Status"/>
                            <w:tag w:val=""/>
                            <w:id w:val="-622689582"/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text/>
                          </w:sdtPr>
                          <w:sdtEndPr/>
                          <w:sdtContent>
                            <w:p w14:paraId="6DF37BA5" w14:textId="77777777" w:rsidR="003D1060" w:rsidRPr="004A7E6C" w:rsidRDefault="003D1060" w:rsidP="000B1D8C">
                              <w:pPr>
                                <w:rPr>
                                  <w:rFonts w:cstheme="minorHAnsi"/>
                                  <w:b/>
                                  <w:i/>
                                  <w:color w:val="3072C2"/>
                                  <w:sz w:val="28"/>
                                  <w:szCs w:val="64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i/>
                                  <w:color w:val="3072C2"/>
                                  <w:sz w:val="28"/>
                                  <w:szCs w:val="64"/>
                                </w:rPr>
                                <w:t>Revision 1.0</w:t>
                              </w:r>
                            </w:p>
                          </w:sdtContent>
                        </w:sdt>
                      </w:txbxContent>
                    </v:textbox>
                    <w10:wrap anchory="margin"/>
                  </v:shape>
                </w:pict>
              </mc:Fallback>
            </mc:AlternateContent>
          </w:r>
        </w:p>
        <w:p w14:paraId="39C58AA7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A650C8C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419F3592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13D6EC4C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3733D350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5A3E6446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2699C4D2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74207BA3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1D3403C5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F81513D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4F168599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2E1022EA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3C1826CD" w14:textId="77777777" w:rsidR="000B1D8C" w:rsidRDefault="000B1D8C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05955E5E" w14:textId="77777777" w:rsidR="00FC6C30" w:rsidRPr="000B1D8C" w:rsidRDefault="00A37FB3" w:rsidP="000B1D8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  <w:sectPr w:rsidR="00FC6C30" w:rsidRPr="000B1D8C" w:rsidSect="000B1D8C">
              <w:headerReference w:type="default" r:id="rId11"/>
              <w:footerReference w:type="default" r:id="rId12"/>
              <w:headerReference w:type="first" r:id="rId13"/>
              <w:pgSz w:w="12242" w:h="15842" w:code="1"/>
              <w:pgMar w:top="720" w:right="720" w:bottom="720" w:left="720" w:header="720" w:footer="720" w:gutter="0"/>
              <w:pgNumType w:start="0"/>
              <w:cols w:space="720"/>
              <w:titlePg/>
              <w:docGrid w:linePitch="360"/>
            </w:sectPr>
          </w:pPr>
        </w:p>
      </w:sdtContent>
    </w:sdt>
    <w:bookmarkStart w:id="0" w:name="_Toc353173948" w:displacedByCustomXml="next"/>
    <w:bookmarkStart w:id="1" w:name="_Toc352685056" w:displacedByCustomXml="next"/>
    <w:sdt>
      <w:sdtPr>
        <w:rPr>
          <w:rFonts w:cstheme="minorHAnsi"/>
          <w:b/>
          <w:sz w:val="28"/>
        </w:rPr>
        <w:alias w:val="Category"/>
        <w:tag w:val=""/>
        <w:id w:val="1744291611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14:paraId="4E51F219" w14:textId="77777777" w:rsidR="0010760E" w:rsidRPr="000B1D8C" w:rsidRDefault="00613D4D" w:rsidP="0010760E">
          <w:pPr>
            <w:spacing w:before="800"/>
            <w:jc w:val="center"/>
            <w:rPr>
              <w:rFonts w:cstheme="minorHAnsi"/>
              <w:b/>
              <w:sz w:val="28"/>
            </w:rPr>
          </w:pPr>
          <w:r>
            <w:rPr>
              <w:rFonts w:cstheme="minorHAnsi"/>
              <w:b/>
              <w:sz w:val="28"/>
            </w:rPr>
            <w:t>User Manual</w:t>
          </w:r>
        </w:p>
      </w:sdtContent>
    </w:sdt>
    <w:sdt>
      <w:sdtPr>
        <w:rPr>
          <w:rFonts w:cstheme="minorHAnsi"/>
          <w:b/>
          <w:sz w:val="44"/>
        </w:rPr>
        <w:alias w:val="Title"/>
        <w:tag w:val=""/>
        <w:id w:val="-1597546164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8C17A88" w14:textId="77777777" w:rsidR="0010760E" w:rsidRPr="000B1D8C" w:rsidRDefault="00613D4D" w:rsidP="0010760E">
          <w:pPr>
            <w:spacing w:before="3200"/>
            <w:jc w:val="center"/>
            <w:rPr>
              <w:rFonts w:cstheme="minorHAnsi"/>
              <w:b/>
              <w:sz w:val="44"/>
            </w:rPr>
          </w:pPr>
          <w:proofErr w:type="spellStart"/>
          <w:r>
            <w:rPr>
              <w:rFonts w:cstheme="minorHAnsi"/>
              <w:b/>
              <w:sz w:val="44"/>
            </w:rPr>
            <w:t>RAMpiler</w:t>
          </w:r>
          <w:proofErr w:type="spellEnd"/>
          <w:r>
            <w:rPr>
              <w:rFonts w:cstheme="minorHAnsi"/>
              <w:b/>
              <w:sz w:val="44"/>
            </w:rPr>
            <w:t>+ ®</w:t>
          </w:r>
        </w:p>
      </w:sdtContent>
    </w:sdt>
    <w:sdt>
      <w:sdtPr>
        <w:rPr>
          <w:rFonts w:cstheme="minorHAnsi"/>
          <w:b/>
          <w:sz w:val="28"/>
        </w:rPr>
        <w:alias w:val="Subject"/>
        <w:tag w:val=""/>
        <w:id w:val="-491254547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718677E3" w14:textId="77777777" w:rsidR="0010760E" w:rsidRPr="000B1D8C" w:rsidRDefault="00336924" w:rsidP="0010760E">
          <w:pPr>
            <w:spacing w:before="2000"/>
            <w:jc w:val="center"/>
            <w:rPr>
              <w:rFonts w:cstheme="minorHAnsi"/>
              <w:b/>
              <w:sz w:val="28"/>
            </w:rPr>
          </w:pPr>
          <w:r>
            <w:rPr>
              <w:rFonts w:cstheme="minorHAnsi"/>
              <w:b/>
              <w:sz w:val="28"/>
            </w:rPr>
            <w:t>06/07nm SP Compiler</w:t>
          </w:r>
        </w:p>
      </w:sdtContent>
    </w:sdt>
    <w:sdt>
      <w:sdtPr>
        <w:rPr>
          <w:rFonts w:cstheme="minorHAnsi"/>
          <w:b/>
        </w:rPr>
        <w:alias w:val="Status"/>
        <w:tag w:val=""/>
        <w:id w:val="-1583829461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p w14:paraId="4EB2406A" w14:textId="77777777" w:rsidR="0010760E" w:rsidRPr="000B1D8C" w:rsidRDefault="00336924" w:rsidP="0010760E">
          <w:pPr>
            <w:spacing w:before="400"/>
            <w:jc w:val="center"/>
            <w:rPr>
              <w:rFonts w:cstheme="minorHAnsi"/>
              <w:b/>
            </w:rPr>
          </w:pPr>
          <w:r>
            <w:rPr>
              <w:rFonts w:cstheme="minorHAnsi"/>
              <w:b/>
            </w:rPr>
            <w:t>Revision 1.0</w:t>
          </w:r>
        </w:p>
      </w:sdtContent>
    </w:sdt>
    <w:p w14:paraId="275E1394" w14:textId="77777777" w:rsidR="0010760E" w:rsidRDefault="0010760E" w:rsidP="0010760E"/>
    <w:p w14:paraId="5F21CBE9" w14:textId="77777777" w:rsidR="0010760E" w:rsidRDefault="0010760E" w:rsidP="0010760E"/>
    <w:p w14:paraId="2E989DDC" w14:textId="77777777" w:rsidR="0010760E" w:rsidRDefault="0010760E" w:rsidP="0010760E"/>
    <w:p w14:paraId="2FECD033" w14:textId="77777777" w:rsidR="0010760E" w:rsidRDefault="0010760E" w:rsidP="0010760E"/>
    <w:p w14:paraId="2AFBEEC0" w14:textId="77777777" w:rsidR="0010760E" w:rsidRDefault="0010760E" w:rsidP="0010760E"/>
    <w:p w14:paraId="1E02F466" w14:textId="77777777" w:rsidR="0010760E" w:rsidRDefault="0010760E" w:rsidP="0010760E"/>
    <w:p w14:paraId="7266ACD1" w14:textId="77777777" w:rsidR="0010760E" w:rsidRDefault="0010760E" w:rsidP="0010760E"/>
    <w:p w14:paraId="6800BDDE" w14:textId="77777777" w:rsidR="0010760E" w:rsidRDefault="0010760E" w:rsidP="0010760E"/>
    <w:sdt>
      <w:sdtPr>
        <w:rPr>
          <w:rFonts w:cstheme="minorHAnsi"/>
          <w:b/>
        </w:rPr>
        <w:alias w:val="Publish Date"/>
        <w:tag w:val=""/>
        <w:id w:val="536239296"/>
        <w:dataBinding w:prefixMappings="xmlns:ns0='http://schemas.microsoft.com/office/2006/coverPageProps' " w:xpath="/ns0:CoverPageProperties[1]/ns0:PublishDate[1]" w:storeItemID="{55AF091B-3C7A-41E3-B477-F2FDAA23CFDA}"/>
        <w:date w:fullDate="2021-06-28T00:00:00Z">
          <w:dateFormat w:val="d MMMM yyyy"/>
          <w:lid w:val="en-US"/>
          <w:storeMappedDataAs w:val="dateTime"/>
          <w:calendar w:val="gregorian"/>
        </w:date>
      </w:sdtPr>
      <w:sdtEndPr/>
      <w:sdtContent>
        <w:p w14:paraId="7F80D5DF" w14:textId="0B27D752" w:rsidR="0010760E" w:rsidRPr="000B1D8C" w:rsidRDefault="00EC22F9" w:rsidP="0010760E">
          <w:pPr>
            <w:jc w:val="center"/>
            <w:rPr>
              <w:rFonts w:cstheme="minorHAnsi"/>
            </w:rPr>
          </w:pPr>
          <w:r>
            <w:rPr>
              <w:rFonts w:cstheme="minorHAnsi"/>
              <w:b/>
            </w:rPr>
            <w:t>28 June 2021</w:t>
          </w:r>
        </w:p>
      </w:sdtContent>
    </w:sdt>
    <w:p w14:paraId="5A171229" w14:textId="309ED568" w:rsidR="003D1060" w:rsidRDefault="003D1060">
      <w:pPr>
        <w:tabs>
          <w:tab w:val="clear" w:pos="567"/>
          <w:tab w:val="clear" w:pos="1134"/>
          <w:tab w:val="clear" w:pos="1701"/>
          <w:tab w:val="clear" w:pos="2268"/>
          <w:tab w:val="clear" w:pos="2835"/>
          <w:tab w:val="clear" w:pos="3402"/>
          <w:tab w:val="clear" w:pos="3969"/>
          <w:tab w:val="clear" w:pos="4536"/>
        </w:tabs>
        <w:spacing w:before="0" w:after="0" w:line="240" w:lineRule="auto"/>
        <w:jc w:val="left"/>
      </w:pPr>
      <w:r>
        <w:br w:type="page"/>
      </w:r>
    </w:p>
    <w:p w14:paraId="57F359FE" w14:textId="77777777" w:rsidR="0010760E" w:rsidRPr="0010760E" w:rsidRDefault="0010760E" w:rsidP="0010760E">
      <w:pPr>
        <w:sectPr w:rsidR="0010760E" w:rsidRPr="0010760E" w:rsidSect="000B1D8C">
          <w:headerReference w:type="default" r:id="rId14"/>
          <w:footerReference w:type="default" r:id="rId15"/>
          <w:headerReference w:type="first" r:id="rId16"/>
          <w:footerReference w:type="first" r:id="rId17"/>
          <w:pgSz w:w="12242" w:h="15842" w:code="1"/>
          <w:pgMar w:top="720" w:right="720" w:bottom="720" w:left="720" w:header="720" w:footer="720" w:gutter="0"/>
          <w:pgNumType w:start="1"/>
          <w:cols w:space="720"/>
          <w:docGrid w:linePitch="360"/>
        </w:sectPr>
      </w:pPr>
    </w:p>
    <w:p w14:paraId="014AE22E" w14:textId="77777777" w:rsidR="00B45865" w:rsidRDefault="00317F37" w:rsidP="0010760E">
      <w:pPr>
        <w:pStyle w:val="Heading1"/>
        <w:numPr>
          <w:ilvl w:val="0"/>
          <w:numId w:val="0"/>
        </w:numPr>
      </w:pPr>
      <w:bookmarkStart w:id="2" w:name="_Toc353438017"/>
      <w:bookmarkStart w:id="3" w:name="_Toc137799144"/>
      <w:r>
        <w:lastRenderedPageBreak/>
        <w:t>TABLE OF CONTENTS</w:t>
      </w:r>
      <w:bookmarkEnd w:id="1"/>
      <w:bookmarkEnd w:id="0"/>
      <w:bookmarkEnd w:id="2"/>
      <w:bookmarkEnd w:id="3"/>
    </w:p>
    <w:p w14:paraId="6DE1240F" w14:textId="77777777" w:rsidR="00DB0FC6" w:rsidRDefault="00C74EF9">
      <w:pPr>
        <w:pStyle w:val="TOC1"/>
        <w:tabs>
          <w:tab w:val="right" w:leader="dot" w:pos="10792"/>
        </w:tabs>
        <w:rPr>
          <w:rFonts w:eastAsiaTheme="minorEastAsia" w:cstheme="minorBidi"/>
          <w:bCs w:val="0"/>
          <w:noProof/>
          <w:szCs w:val="22"/>
          <w:lang w:eastAsia="en-US"/>
        </w:rPr>
      </w:pPr>
      <w:r>
        <w:rPr>
          <w:rFonts w:cs="Arial"/>
          <w:bCs w:val="0"/>
        </w:rPr>
        <w:fldChar w:fldCharType="begin"/>
      </w:r>
      <w:r w:rsidR="00E766A8">
        <w:rPr>
          <w:rFonts w:cs="Arial"/>
          <w:bCs w:val="0"/>
        </w:rPr>
        <w:instrText xml:space="preserve"> TOC \o "1-2" \h \z \u </w:instrText>
      </w:r>
      <w:r>
        <w:rPr>
          <w:rFonts w:cs="Arial"/>
          <w:bCs w:val="0"/>
        </w:rPr>
        <w:fldChar w:fldCharType="separate"/>
      </w:r>
      <w:hyperlink w:anchor="_Toc137799144" w:history="1">
        <w:r w:rsidR="00DB0FC6" w:rsidRPr="005065C3">
          <w:rPr>
            <w:rStyle w:val="Hyperlink"/>
            <w:noProof/>
          </w:rPr>
          <w:t>TABLE OF CONTENTS</w:t>
        </w:r>
        <w:r w:rsidR="00DB0FC6">
          <w:rPr>
            <w:noProof/>
            <w:webHidden/>
          </w:rPr>
          <w:tab/>
        </w:r>
        <w:r w:rsidR="00DB0FC6">
          <w:rPr>
            <w:noProof/>
            <w:webHidden/>
          </w:rPr>
          <w:fldChar w:fldCharType="begin"/>
        </w:r>
        <w:r w:rsidR="00DB0FC6">
          <w:rPr>
            <w:noProof/>
            <w:webHidden/>
          </w:rPr>
          <w:instrText xml:space="preserve"> PAGEREF _Toc137799144 \h </w:instrText>
        </w:r>
        <w:r w:rsidR="00DB0FC6">
          <w:rPr>
            <w:noProof/>
            <w:webHidden/>
          </w:rPr>
        </w:r>
        <w:r w:rsidR="00DB0FC6">
          <w:rPr>
            <w:noProof/>
            <w:webHidden/>
          </w:rPr>
          <w:fldChar w:fldCharType="separate"/>
        </w:r>
        <w:r w:rsidR="00DB0FC6">
          <w:rPr>
            <w:noProof/>
            <w:webHidden/>
          </w:rPr>
          <w:t>3</w:t>
        </w:r>
        <w:r w:rsidR="00DB0FC6">
          <w:rPr>
            <w:noProof/>
            <w:webHidden/>
          </w:rPr>
          <w:fldChar w:fldCharType="end"/>
        </w:r>
      </w:hyperlink>
    </w:p>
    <w:p w14:paraId="7131409E" w14:textId="77777777" w:rsidR="00DB0FC6" w:rsidRDefault="00DB0FC6">
      <w:pPr>
        <w:pStyle w:val="TOC1"/>
        <w:tabs>
          <w:tab w:val="right" w:leader="dot" w:pos="10792"/>
        </w:tabs>
        <w:rPr>
          <w:rFonts w:eastAsiaTheme="minorEastAsia" w:cstheme="minorBidi"/>
          <w:bCs w:val="0"/>
          <w:noProof/>
          <w:szCs w:val="22"/>
          <w:lang w:eastAsia="en-US"/>
        </w:rPr>
      </w:pPr>
      <w:hyperlink w:anchor="_Toc137799145" w:history="1">
        <w:r w:rsidRPr="005065C3">
          <w:rPr>
            <w:rStyle w:val="Hyperlink"/>
            <w:noProof/>
          </w:rPr>
          <w:t>LIST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_Toc137799145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88E044" w14:textId="77777777" w:rsidR="00DB0FC6" w:rsidRDefault="00DB0FC6">
      <w:pPr>
        <w:pStyle w:val="TOC1"/>
        <w:tabs>
          <w:tab w:val="right" w:leader="dot" w:pos="10792"/>
        </w:tabs>
        <w:rPr>
          <w:rFonts w:eastAsiaTheme="minorEastAsia" w:cstheme="minorBidi"/>
          <w:bCs w:val="0"/>
          <w:noProof/>
          <w:szCs w:val="22"/>
          <w:lang w:eastAsia="en-US"/>
        </w:rPr>
      </w:pPr>
      <w:hyperlink w:anchor="_Toc137799146" w:history="1">
        <w:r w:rsidRPr="005065C3">
          <w:rPr>
            <w:rStyle w:val="Hyperlink"/>
            <w:noProof/>
          </w:rPr>
          <w:t>LIST OF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_Toc137799146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1055B6" w14:textId="77777777" w:rsidR="00DB0FC6" w:rsidRDefault="00DB0FC6">
      <w:pPr>
        <w:pStyle w:val="TOC1"/>
        <w:tabs>
          <w:tab w:val="right" w:leader="dot" w:pos="10792"/>
        </w:tabs>
        <w:rPr>
          <w:rFonts w:eastAsiaTheme="minorEastAsia" w:cstheme="minorBidi"/>
          <w:bCs w:val="0"/>
          <w:noProof/>
          <w:szCs w:val="22"/>
          <w:lang w:eastAsia="en-US"/>
        </w:rPr>
      </w:pPr>
      <w:hyperlink w:anchor="_Toc137799147" w:history="1">
        <w:r w:rsidRPr="005065C3">
          <w:rPr>
            <w:rStyle w:val="Hyperlink"/>
            <w:noProof/>
          </w:rPr>
          <w:t>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_Toc137799147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B638FB" w14:textId="2B299B96" w:rsidR="00317F37" w:rsidRDefault="00C74EF9" w:rsidP="003437B8">
      <w:pPr>
        <w:rPr>
          <w:rFonts w:cs="Arial"/>
        </w:rPr>
      </w:pPr>
      <w:r>
        <w:rPr>
          <w:rFonts w:cs="Arial"/>
          <w:bCs/>
          <w:szCs w:val="24"/>
        </w:rPr>
        <w:fldChar w:fldCharType="end"/>
      </w:r>
    </w:p>
    <w:p w14:paraId="3EB4CDD3" w14:textId="77777777" w:rsidR="00317F37" w:rsidRDefault="00317F37" w:rsidP="003437B8">
      <w:pPr>
        <w:rPr>
          <w:rFonts w:cs="Arial"/>
        </w:rPr>
        <w:sectPr w:rsidR="00317F37" w:rsidSect="000B1D8C">
          <w:pgSz w:w="12242" w:h="15842" w:code="1"/>
          <w:pgMar w:top="720" w:right="720" w:bottom="720" w:left="720" w:header="720" w:footer="720" w:gutter="0"/>
          <w:cols w:space="720"/>
          <w:docGrid w:linePitch="360"/>
        </w:sectPr>
      </w:pPr>
    </w:p>
    <w:p w14:paraId="3948ECEC" w14:textId="77777777" w:rsidR="00317F37" w:rsidRDefault="00317F37" w:rsidP="00317F37">
      <w:pPr>
        <w:pStyle w:val="Heading1"/>
        <w:numPr>
          <w:ilvl w:val="0"/>
          <w:numId w:val="0"/>
        </w:numPr>
        <w:ind w:left="567" w:hanging="567"/>
      </w:pPr>
      <w:bookmarkStart w:id="4" w:name="_Toc352685057"/>
      <w:bookmarkStart w:id="5" w:name="_Toc353173949"/>
      <w:bookmarkStart w:id="6" w:name="_Toc353438018"/>
      <w:bookmarkStart w:id="7" w:name="_Toc137799145"/>
      <w:r>
        <w:lastRenderedPageBreak/>
        <w:t>LIST OF FIGURE</w:t>
      </w:r>
      <w:bookmarkEnd w:id="4"/>
      <w:bookmarkEnd w:id="5"/>
      <w:bookmarkEnd w:id="6"/>
      <w:r w:rsidR="002B71F0">
        <w:t>S</w:t>
      </w:r>
      <w:bookmarkEnd w:id="7"/>
    </w:p>
    <w:p w14:paraId="10C0758D" w14:textId="693EFEEA" w:rsidR="002B71F0" w:rsidRDefault="003D1060" w:rsidP="00317F37">
      <w:pPr>
        <w:sectPr w:rsidR="002B71F0" w:rsidSect="000B1D8C">
          <w:pgSz w:w="12242" w:h="15842" w:code="1"/>
          <w:pgMar w:top="720" w:right="720" w:bottom="720" w:left="720" w:header="720" w:footer="720" w:gutter="0"/>
          <w:cols w:space="720"/>
          <w:docGrid w:linePitch="360"/>
        </w:sect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DB0FC6">
        <w:rPr>
          <w:b/>
          <w:bCs/>
          <w:noProof/>
        </w:rPr>
        <w:t>No table of figures entries found.</w:t>
      </w:r>
      <w:r>
        <w:rPr>
          <w:rFonts w:cstheme="minorHAnsi"/>
        </w:rPr>
        <w:fldChar w:fldCharType="end"/>
      </w:r>
    </w:p>
    <w:p w14:paraId="426A5B78" w14:textId="77777777" w:rsidR="002B71F0" w:rsidRDefault="002B71F0" w:rsidP="00317F37">
      <w:pPr>
        <w:sectPr w:rsidR="002B71F0" w:rsidSect="002B71F0">
          <w:type w:val="continuous"/>
          <w:pgSz w:w="12242" w:h="15842" w:code="1"/>
          <w:pgMar w:top="720" w:right="720" w:bottom="720" w:left="720" w:header="720" w:footer="720" w:gutter="0"/>
          <w:cols w:space="720"/>
          <w:docGrid w:linePitch="360"/>
        </w:sectPr>
      </w:pPr>
    </w:p>
    <w:p w14:paraId="0543DBBF" w14:textId="77777777" w:rsidR="00317F37" w:rsidRDefault="000E236A" w:rsidP="000E236A">
      <w:pPr>
        <w:pStyle w:val="Heading1"/>
        <w:numPr>
          <w:ilvl w:val="0"/>
          <w:numId w:val="0"/>
        </w:numPr>
        <w:ind w:left="567" w:hanging="567"/>
      </w:pPr>
      <w:bookmarkStart w:id="8" w:name="_Toc352685058"/>
      <w:bookmarkStart w:id="9" w:name="_Toc353173950"/>
      <w:bookmarkStart w:id="10" w:name="_Toc353438019"/>
      <w:bookmarkStart w:id="11" w:name="_Toc137799146"/>
      <w:r>
        <w:lastRenderedPageBreak/>
        <w:t>LIST OF TABLE</w:t>
      </w:r>
      <w:bookmarkEnd w:id="8"/>
      <w:bookmarkEnd w:id="9"/>
      <w:bookmarkEnd w:id="10"/>
      <w:r w:rsidR="002B71F0">
        <w:t>S</w:t>
      </w:r>
      <w:bookmarkEnd w:id="11"/>
    </w:p>
    <w:p w14:paraId="25AC3A53" w14:textId="6C8B07B9" w:rsidR="000E236A" w:rsidRDefault="003D1060" w:rsidP="000E236A">
      <w:r>
        <w:fldChar w:fldCharType="begin"/>
      </w:r>
      <w:r>
        <w:instrText xml:space="preserve"> TOC \h \z \c "Table" </w:instrText>
      </w:r>
      <w:r>
        <w:fldChar w:fldCharType="separate"/>
      </w:r>
      <w:r w:rsidR="00DB0FC6">
        <w:rPr>
          <w:b/>
          <w:bCs/>
          <w:noProof/>
        </w:rPr>
        <w:t>No table of figures entries found.</w:t>
      </w:r>
      <w:r>
        <w:rPr>
          <w:rFonts w:cstheme="minorHAnsi"/>
        </w:rPr>
        <w:fldChar w:fldCharType="end"/>
      </w:r>
    </w:p>
    <w:p w14:paraId="5B4645E3" w14:textId="77777777" w:rsidR="000E236A" w:rsidRDefault="000E236A" w:rsidP="000E236A">
      <w:pPr>
        <w:sectPr w:rsidR="000E236A" w:rsidSect="002B71F0">
          <w:pgSz w:w="12242" w:h="15842" w:code="1"/>
          <w:pgMar w:top="720" w:right="720" w:bottom="720" w:left="720" w:header="720" w:footer="720" w:gutter="0"/>
          <w:cols w:space="720"/>
          <w:docGrid w:linePitch="360"/>
        </w:sectPr>
      </w:pPr>
    </w:p>
    <w:p w14:paraId="31F3F719" w14:textId="77777777" w:rsidR="00613D4D" w:rsidRPr="00613D4D" w:rsidRDefault="000E236A" w:rsidP="006957FC">
      <w:pPr>
        <w:pStyle w:val="Heading1"/>
        <w:numPr>
          <w:ilvl w:val="0"/>
          <w:numId w:val="0"/>
        </w:numPr>
        <w:ind w:left="567" w:hanging="567"/>
      </w:pPr>
      <w:bookmarkStart w:id="12" w:name="_Toc352685059"/>
      <w:bookmarkStart w:id="13" w:name="_Toc353173951"/>
      <w:bookmarkStart w:id="14" w:name="_Toc353438020"/>
      <w:bookmarkStart w:id="15" w:name="_Toc137799147"/>
      <w:r>
        <w:lastRenderedPageBreak/>
        <w:t>REVISION HISTORY</w:t>
      </w:r>
      <w:bookmarkEnd w:id="12"/>
      <w:bookmarkEnd w:id="13"/>
      <w:bookmarkEnd w:id="14"/>
      <w:bookmarkEnd w:id="15"/>
    </w:p>
    <w:tbl>
      <w:tblPr>
        <w:tblStyle w:val="Dolphin"/>
        <w:tblW w:w="11018" w:type="dxa"/>
        <w:tblLook w:val="04A0" w:firstRow="1" w:lastRow="0" w:firstColumn="1" w:lastColumn="0" w:noHBand="0" w:noVBand="1"/>
      </w:tblPr>
      <w:tblGrid>
        <w:gridCol w:w="1476"/>
        <w:gridCol w:w="1571"/>
        <w:gridCol w:w="5657"/>
        <w:gridCol w:w="1111"/>
        <w:gridCol w:w="1203"/>
      </w:tblGrid>
      <w:tr w:rsidR="005566A9" w:rsidRPr="00613D4D" w14:paraId="3E552721" w14:textId="77777777" w:rsidTr="00556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476" w:type="dxa"/>
          </w:tcPr>
          <w:p w14:paraId="775B478E" w14:textId="77777777" w:rsidR="005566A9" w:rsidRPr="00613D4D" w:rsidRDefault="005566A9" w:rsidP="00613D4D">
            <w:pPr>
              <w:pStyle w:val="Table"/>
            </w:pPr>
            <w:r w:rsidRPr="00613D4D">
              <w:t>Revision</w:t>
            </w:r>
          </w:p>
        </w:tc>
        <w:tc>
          <w:tcPr>
            <w:tcW w:w="1571" w:type="dxa"/>
          </w:tcPr>
          <w:p w14:paraId="03D50BC0" w14:textId="77777777" w:rsidR="005566A9" w:rsidRPr="00613D4D" w:rsidRDefault="005566A9" w:rsidP="00613D4D">
            <w:pPr>
              <w:pStyle w:val="Table"/>
            </w:pPr>
            <w:r w:rsidRPr="00613D4D">
              <w:t>Date</w:t>
            </w:r>
          </w:p>
        </w:tc>
        <w:tc>
          <w:tcPr>
            <w:tcW w:w="5657" w:type="dxa"/>
          </w:tcPr>
          <w:p w14:paraId="1F306D4A" w14:textId="77777777" w:rsidR="005566A9" w:rsidRPr="00613D4D" w:rsidRDefault="005566A9" w:rsidP="00613D4D">
            <w:pPr>
              <w:pStyle w:val="Table"/>
            </w:pPr>
            <w:r w:rsidRPr="00613D4D">
              <w:t>Description of Changes</w:t>
            </w:r>
          </w:p>
        </w:tc>
        <w:tc>
          <w:tcPr>
            <w:tcW w:w="1111" w:type="dxa"/>
          </w:tcPr>
          <w:p w14:paraId="1FDD6DA0" w14:textId="77777777" w:rsidR="005566A9" w:rsidRDefault="005566A9" w:rsidP="00613D4D">
            <w:pPr>
              <w:pStyle w:val="Table"/>
            </w:pPr>
            <w:r>
              <w:t>Compiler</w:t>
            </w:r>
          </w:p>
        </w:tc>
        <w:tc>
          <w:tcPr>
            <w:tcW w:w="1203" w:type="dxa"/>
          </w:tcPr>
          <w:p w14:paraId="0CC36061" w14:textId="77777777" w:rsidR="005566A9" w:rsidRPr="00613D4D" w:rsidRDefault="005566A9" w:rsidP="00613D4D">
            <w:pPr>
              <w:pStyle w:val="Table"/>
            </w:pPr>
            <w:r>
              <w:t>Author</w:t>
            </w:r>
          </w:p>
        </w:tc>
      </w:tr>
      <w:tr w:rsidR="005566A9" w:rsidRPr="00613D4D" w14:paraId="6B1545A0" w14:textId="77777777" w:rsidTr="005566A9">
        <w:trPr>
          <w:trHeight w:val="284"/>
        </w:trPr>
        <w:tc>
          <w:tcPr>
            <w:tcW w:w="1476" w:type="dxa"/>
          </w:tcPr>
          <w:p w14:paraId="63CAF82D" w14:textId="77777777" w:rsidR="005566A9" w:rsidRDefault="005566A9" w:rsidP="00997E02">
            <w:pPr>
              <w:pStyle w:val="Table"/>
            </w:pPr>
            <w:r>
              <w:t>1.0</w:t>
            </w:r>
          </w:p>
        </w:tc>
        <w:tc>
          <w:tcPr>
            <w:tcW w:w="1571" w:type="dxa"/>
          </w:tcPr>
          <w:p w14:paraId="7C9FB25B" w14:textId="778ED368" w:rsidR="005566A9" w:rsidRDefault="005566A9" w:rsidP="005566A9">
            <w:pPr>
              <w:pStyle w:val="Table"/>
            </w:pPr>
            <w:r>
              <w:t>0</w:t>
            </w:r>
            <w:r w:rsidR="001153F4">
              <w:t>6</w:t>
            </w:r>
            <w:r>
              <w:t>/2</w:t>
            </w:r>
            <w:r w:rsidR="001153F4">
              <w:t>8</w:t>
            </w:r>
            <w:r>
              <w:t>/2021</w:t>
            </w:r>
          </w:p>
        </w:tc>
        <w:tc>
          <w:tcPr>
            <w:tcW w:w="5657" w:type="dxa"/>
          </w:tcPr>
          <w:p w14:paraId="158A4F5D" w14:textId="77777777" w:rsidR="005566A9" w:rsidRDefault="005566A9" w:rsidP="00613D4D">
            <w:pPr>
              <w:pStyle w:val="Table"/>
              <w:jc w:val="left"/>
            </w:pPr>
            <w:r>
              <w:t xml:space="preserve">Initial document </w:t>
            </w:r>
          </w:p>
        </w:tc>
        <w:tc>
          <w:tcPr>
            <w:tcW w:w="1111" w:type="dxa"/>
          </w:tcPr>
          <w:p w14:paraId="76135176" w14:textId="77777777" w:rsidR="005566A9" w:rsidRDefault="005566A9" w:rsidP="00613D4D">
            <w:pPr>
              <w:pStyle w:val="Table"/>
              <w:jc w:val="left"/>
            </w:pPr>
          </w:p>
        </w:tc>
        <w:tc>
          <w:tcPr>
            <w:tcW w:w="1203" w:type="dxa"/>
          </w:tcPr>
          <w:p w14:paraId="5E292249" w14:textId="77777777" w:rsidR="005566A9" w:rsidRDefault="005566A9" w:rsidP="00613D4D">
            <w:pPr>
              <w:pStyle w:val="Table"/>
              <w:jc w:val="left"/>
            </w:pPr>
            <w:r>
              <w:t>Viet</w:t>
            </w:r>
          </w:p>
        </w:tc>
      </w:tr>
    </w:tbl>
    <w:p w14:paraId="3409ACB7" w14:textId="77777777" w:rsidR="000E236A" w:rsidRDefault="000E236A" w:rsidP="000E236A">
      <w:pPr>
        <w:sectPr w:rsidR="000E236A" w:rsidSect="00DA10B0">
          <w:pgSz w:w="12242" w:h="15842" w:code="1"/>
          <w:pgMar w:top="720" w:right="720" w:bottom="720" w:left="720" w:header="720" w:footer="720" w:gutter="0"/>
          <w:cols w:space="720"/>
          <w:docGrid w:linePitch="360"/>
        </w:sectPr>
      </w:pPr>
    </w:p>
    <w:p w14:paraId="0277C569" w14:textId="77777777" w:rsidR="008640FC" w:rsidRPr="00BF2253" w:rsidRDefault="008640FC" w:rsidP="00DB0FC6">
      <w:pPr>
        <w:pStyle w:val="Heading1"/>
        <w:numPr>
          <w:ilvl w:val="0"/>
          <w:numId w:val="0"/>
        </w:numPr>
      </w:pPr>
      <w:bookmarkStart w:id="16" w:name="_GoBack"/>
      <w:bookmarkEnd w:id="16"/>
    </w:p>
    <w:sectPr w:rsidR="008640FC" w:rsidRPr="00BF2253" w:rsidSect="00DA10B0">
      <w:headerReference w:type="default" r:id="rId18"/>
      <w:footerReference w:type="default" r:id="rId19"/>
      <w:headerReference w:type="first" r:id="rId20"/>
      <w:footerReference w:type="first" r:id="rId21"/>
      <w:pgSz w:w="12242" w:h="15842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1808FD" w14:textId="77777777" w:rsidR="00A37FB3" w:rsidRDefault="00A37FB3">
      <w:r>
        <w:separator/>
      </w:r>
    </w:p>
  </w:endnote>
  <w:endnote w:type="continuationSeparator" w:id="0">
    <w:p w14:paraId="6A0134FB" w14:textId="77777777" w:rsidR="00A37FB3" w:rsidRDefault="00A37FB3">
      <w:r>
        <w:continuationSeparator/>
      </w:r>
    </w:p>
  </w:endnote>
  <w:endnote w:type="continuationNotice" w:id="1">
    <w:p w14:paraId="68061CF3" w14:textId="77777777" w:rsidR="00A37FB3" w:rsidRDefault="00A37FB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(W1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7" w:type="dxa"/>
      <w:tblLook w:val="04A0" w:firstRow="1" w:lastRow="0" w:firstColumn="1" w:lastColumn="0" w:noHBand="0" w:noVBand="1"/>
    </w:tblPr>
    <w:tblGrid>
      <w:gridCol w:w="9039"/>
      <w:gridCol w:w="708"/>
    </w:tblGrid>
    <w:tr w:rsidR="003D1060" w:rsidRPr="008933AF" w14:paraId="649B5663" w14:textId="77777777" w:rsidTr="00AD36ED">
      <w:tc>
        <w:tcPr>
          <w:tcW w:w="9039" w:type="dxa"/>
          <w:vAlign w:val="center"/>
        </w:tcPr>
        <w:p w14:paraId="44B1409C" w14:textId="77777777" w:rsidR="003D1060" w:rsidRPr="002D5B25" w:rsidRDefault="003D1060" w:rsidP="00A62610">
          <w:pPr>
            <w:pStyle w:val="Footer"/>
            <w:spacing w:before="0" w:after="0" w:line="240" w:lineRule="auto"/>
            <w:jc w:val="center"/>
            <w:rPr>
              <w:rFonts w:cs="Calibri"/>
            </w:rPr>
          </w:pPr>
          <w:r w:rsidRPr="002D5B25">
            <w:rPr>
              <w:rFonts w:cs="Calibri"/>
              <w:noProof/>
              <w:lang w:eastAsia="en-US"/>
            </w:rPr>
            <w:drawing>
              <wp:anchor distT="0" distB="0" distL="114300" distR="114300" simplePos="0" relativeHeight="251649536" behindDoc="1" locked="0" layoutInCell="1" allowOverlap="1" wp14:anchorId="2C1C5A0E" wp14:editId="56B787B4">
                <wp:simplePos x="0" y="0"/>
                <wp:positionH relativeFrom="column">
                  <wp:posOffset>28575</wp:posOffset>
                </wp:positionH>
                <wp:positionV relativeFrom="paragraph">
                  <wp:posOffset>-129540</wp:posOffset>
                </wp:positionV>
                <wp:extent cx="6120765" cy="459105"/>
                <wp:effectExtent l="0" t="0" r="0" b="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olphin_Footer_2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765" cy="459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5B25">
            <w:rPr>
              <w:rFonts w:cs="Calibri"/>
            </w:rPr>
            <w:t>Dolphin Technology, Inc.</w:t>
          </w:r>
          <w:r w:rsidRPr="002D5B25">
            <w:rPr>
              <w:rFonts w:cs="Calibri"/>
            </w:rPr>
            <w:ptab w:relativeTo="margin" w:alignment="center" w:leader="none"/>
          </w:r>
          <w:r w:rsidRPr="002D5B25">
            <w:rPr>
              <w:rFonts w:cs="Calibri"/>
            </w:rPr>
            <w:ptab w:relativeTo="margin" w:alignment="right" w:leader="none"/>
          </w:r>
          <w:r w:rsidRPr="002D5B25">
            <w:rPr>
              <w:rFonts w:cs="Calibri"/>
            </w:rPr>
            <w:t>Company Confidential</w:t>
          </w:r>
        </w:p>
      </w:tc>
      <w:tc>
        <w:tcPr>
          <w:tcW w:w="708" w:type="dxa"/>
          <w:vAlign w:val="center"/>
        </w:tcPr>
        <w:p w14:paraId="5F088320" w14:textId="77777777" w:rsidR="003D1060" w:rsidRPr="002D5B25" w:rsidRDefault="003D1060" w:rsidP="00A62610">
          <w:pPr>
            <w:pStyle w:val="Footer"/>
            <w:spacing w:before="0" w:after="0" w:line="240" w:lineRule="auto"/>
            <w:jc w:val="center"/>
            <w:rPr>
              <w:rFonts w:cs="Calibri"/>
              <w:b/>
            </w:rPr>
          </w:pPr>
          <w:r w:rsidRPr="0010136D">
            <w:rPr>
              <w:rFonts w:cs="Calibri"/>
              <w:b/>
              <w:color w:val="0759FA"/>
            </w:rPr>
            <w:fldChar w:fldCharType="begin"/>
          </w:r>
          <w:r w:rsidRPr="0010136D">
            <w:rPr>
              <w:rFonts w:cs="Calibri"/>
              <w:b/>
              <w:color w:val="0759FA"/>
            </w:rPr>
            <w:instrText xml:space="preserve"> PAGE   \* MERGEFORMAT </w:instrText>
          </w:r>
          <w:r w:rsidRPr="0010136D">
            <w:rPr>
              <w:rFonts w:cs="Calibri"/>
              <w:b/>
              <w:color w:val="0759FA"/>
            </w:rPr>
            <w:fldChar w:fldCharType="separate"/>
          </w:r>
          <w:r>
            <w:rPr>
              <w:rFonts w:cs="Calibri"/>
              <w:b/>
              <w:noProof/>
              <w:color w:val="0759FA"/>
            </w:rPr>
            <w:t>1</w:t>
          </w:r>
          <w:r w:rsidRPr="0010136D">
            <w:rPr>
              <w:rFonts w:cs="Calibri"/>
              <w:b/>
              <w:noProof/>
              <w:color w:val="0759FA"/>
            </w:rPr>
            <w:fldChar w:fldCharType="end"/>
          </w:r>
        </w:p>
      </w:tc>
    </w:tr>
  </w:tbl>
  <w:p w14:paraId="364E0628" w14:textId="77777777" w:rsidR="003D1060" w:rsidRDefault="003D106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EA1985" w14:textId="77777777" w:rsidR="003D1060" w:rsidRPr="006147A2" w:rsidRDefault="003D1060" w:rsidP="006147A2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C9C2E6" wp14:editId="6346F727">
              <wp:simplePos x="0" y="0"/>
              <wp:positionH relativeFrom="column">
                <wp:posOffset>-104775</wp:posOffset>
              </wp:positionH>
              <wp:positionV relativeFrom="paragraph">
                <wp:posOffset>139700</wp:posOffset>
              </wp:positionV>
              <wp:extent cx="2066925" cy="323850"/>
              <wp:effectExtent l="0" t="0" r="0" b="0"/>
              <wp:wrapNone/>
              <wp:docPr id="714" name="Text Box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66925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theme="minorHAnsi"/>
                              <w:szCs w:val="22"/>
                            </w:rPr>
                            <w:alias w:val="Company"/>
                            <w:tag w:val=""/>
                            <w:id w:val="42577171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14:paraId="6187C3E7" w14:textId="77777777" w:rsidR="003D1060" w:rsidRPr="00837833" w:rsidRDefault="003D1060" w:rsidP="00837833">
                              <w:pPr>
                                <w:spacing w:before="0" w:after="0" w:line="240" w:lineRule="auto"/>
                                <w:rPr>
                                  <w:rFonts w:cstheme="minorHAnsi"/>
                                  <w:szCs w:val="22"/>
                                </w:rPr>
                              </w:pPr>
                              <w:r>
                                <w:rPr>
                                  <w:rFonts w:cstheme="minorHAnsi"/>
                                  <w:szCs w:val="22"/>
                                </w:rPr>
                                <w:t>Dolphin Technology Inc.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4" o:spid="_x0000_s1030" type="#_x0000_t202" style="position:absolute;left:0;text-align:left;margin-left:-8.25pt;margin-top:11pt;width:162.7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" filled="f" stroked="f" strokeweight=".5pt">
              <v:path arrowok="t"/>
              <v:textbox>
                <w:txbxContent>
                  <w:sdt>
                    <w:sdtPr>
                      <w:rPr>
                        <w:rFonts w:cstheme="minorHAnsi"/>
                        <w:szCs w:val="22"/>
                      </w:rPr>
                      <w:alias w:val="Company"/>
                      <w:tag w:val=""/>
                      <w:id w:val="425771716"/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EndPr/>
                    <w:sdtContent>
                      <w:p w14:paraId="6187C3E7" w14:textId="77777777" w:rsidR="003D1060" w:rsidRPr="00837833" w:rsidRDefault="003D1060" w:rsidP="00837833">
                        <w:pPr>
                          <w:spacing w:before="0" w:after="0" w:line="240" w:lineRule="auto"/>
                          <w:rPr>
                            <w:rFonts w:cstheme="minorHAnsi"/>
                            <w:szCs w:val="22"/>
                          </w:rPr>
                        </w:pPr>
                        <w:r>
                          <w:rPr>
                            <w:rFonts w:cstheme="minorHAnsi"/>
                            <w:szCs w:val="22"/>
                          </w:rPr>
                          <w:t>Dolphin Technology Inc.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4847ED7" wp14:editId="5A02D89E">
              <wp:simplePos x="0" y="0"/>
              <wp:positionH relativeFrom="column">
                <wp:posOffset>6334125</wp:posOffset>
              </wp:positionH>
              <wp:positionV relativeFrom="paragraph">
                <wp:posOffset>139700</wp:posOffset>
              </wp:positionV>
              <wp:extent cx="523875" cy="323850"/>
              <wp:effectExtent l="0" t="0" r="0" b="0"/>
              <wp:wrapNone/>
              <wp:docPr id="718" name="Text Box 7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3875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4AD284" w14:textId="77777777" w:rsidR="003D1060" w:rsidRPr="00837833" w:rsidRDefault="003D1060" w:rsidP="00837833">
                          <w:pPr>
                            <w:spacing w:before="0" w:after="0" w:line="240" w:lineRule="auto"/>
                            <w:jc w:val="center"/>
                            <w:rPr>
                              <w:rFonts w:cstheme="minorHAnsi"/>
                              <w:b/>
                              <w:color w:val="0759FA"/>
                              <w:szCs w:val="22"/>
                            </w:rPr>
                          </w:pPr>
                          <w:r w:rsidRPr="00837833">
                            <w:rPr>
                              <w:rFonts w:cstheme="minorHAnsi"/>
                              <w:b/>
                              <w:color w:val="0759FA"/>
                              <w:szCs w:val="22"/>
                            </w:rPr>
                            <w:fldChar w:fldCharType="begin"/>
                          </w:r>
                          <w:r w:rsidRPr="00837833">
                            <w:rPr>
                              <w:rFonts w:cstheme="minorHAnsi"/>
                              <w:b/>
                              <w:color w:val="0759FA"/>
                              <w:szCs w:val="22"/>
                            </w:rPr>
                            <w:instrText xml:space="preserve"> PAGE   \* MERGEFORMAT </w:instrText>
                          </w:r>
                          <w:r w:rsidRPr="00837833">
                            <w:rPr>
                              <w:rFonts w:cstheme="minorHAnsi"/>
                              <w:b/>
                              <w:color w:val="0759FA"/>
                              <w:szCs w:val="22"/>
                            </w:rPr>
                            <w:fldChar w:fldCharType="separate"/>
                          </w:r>
                          <w:r w:rsidR="00DB0FC6">
                            <w:rPr>
                              <w:rFonts w:cstheme="minorHAnsi"/>
                              <w:b/>
                              <w:noProof/>
                              <w:color w:val="0759FA"/>
                              <w:szCs w:val="22"/>
                            </w:rPr>
                            <w:t>5</w:t>
                          </w:r>
                          <w:r w:rsidRPr="00837833">
                            <w:rPr>
                              <w:rFonts w:cstheme="minorHAnsi"/>
                              <w:b/>
                              <w:noProof/>
                              <w:color w:val="0759FA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18" o:spid="_x0000_s1031" type="#_x0000_t202" style="position:absolute;left:0;text-align:left;margin-left:498.75pt;margin-top:11pt;width:41.2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" filled="f" stroked="f" strokeweight=".5pt">
              <v:path arrowok="t"/>
              <v:textbox>
                <w:txbxContent>
                  <w:p w14:paraId="534AD284" w14:textId="77777777" w:rsidR="003D1060" w:rsidRPr="00837833" w:rsidRDefault="003D1060" w:rsidP="00837833">
                    <w:pPr>
                      <w:spacing w:before="0" w:after="0" w:line="240" w:lineRule="auto"/>
                      <w:jc w:val="center"/>
                      <w:rPr>
                        <w:rFonts w:cstheme="minorHAnsi"/>
                        <w:b/>
                        <w:color w:val="0759FA"/>
                        <w:szCs w:val="22"/>
                      </w:rPr>
                    </w:pPr>
                    <w:r w:rsidRPr="00837833">
                      <w:rPr>
                        <w:rFonts w:cstheme="minorHAnsi"/>
                        <w:b/>
                        <w:color w:val="0759FA"/>
                        <w:szCs w:val="22"/>
                      </w:rPr>
                      <w:fldChar w:fldCharType="begin"/>
                    </w:r>
                    <w:r w:rsidRPr="00837833">
                      <w:rPr>
                        <w:rFonts w:cstheme="minorHAnsi"/>
                        <w:b/>
                        <w:color w:val="0759FA"/>
                        <w:szCs w:val="22"/>
                      </w:rPr>
                      <w:instrText xml:space="preserve"> PAGE   \* MERGEFORMAT </w:instrText>
                    </w:r>
                    <w:r w:rsidRPr="00837833">
                      <w:rPr>
                        <w:rFonts w:cstheme="minorHAnsi"/>
                        <w:b/>
                        <w:color w:val="0759FA"/>
                        <w:szCs w:val="22"/>
                      </w:rPr>
                      <w:fldChar w:fldCharType="separate"/>
                    </w:r>
                    <w:r w:rsidR="00DB0FC6">
                      <w:rPr>
                        <w:rFonts w:cstheme="minorHAnsi"/>
                        <w:b/>
                        <w:noProof/>
                        <w:color w:val="0759FA"/>
                        <w:szCs w:val="22"/>
                      </w:rPr>
                      <w:t>5</w:t>
                    </w:r>
                    <w:r w:rsidRPr="00837833">
                      <w:rPr>
                        <w:rFonts w:cstheme="minorHAnsi"/>
                        <w:b/>
                        <w:noProof/>
                        <w:color w:val="0759FA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A3D0F6C" wp14:editId="53857CE6">
              <wp:simplePos x="0" y="0"/>
              <wp:positionH relativeFrom="column">
                <wp:posOffset>4267200</wp:posOffset>
              </wp:positionH>
              <wp:positionV relativeFrom="paragraph">
                <wp:posOffset>139700</wp:posOffset>
              </wp:positionV>
              <wp:extent cx="2066925" cy="323850"/>
              <wp:effectExtent l="0" t="0" r="0" b="0"/>
              <wp:wrapNone/>
              <wp:docPr id="716" name="Text Box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66925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theme="minorHAnsi"/>
                              <w:szCs w:val="22"/>
                            </w:rPr>
                            <w:alias w:val="Comments"/>
                            <w:tag w:val=""/>
                            <w:id w:val="751861818"/>
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<w:text w:multiLine="1"/>
                          </w:sdtPr>
                          <w:sdtEndPr/>
                          <w:sdtContent>
                            <w:p w14:paraId="2271D15B" w14:textId="77777777" w:rsidR="003D1060" w:rsidRPr="00837833" w:rsidRDefault="003D1060" w:rsidP="00837833">
                              <w:pPr>
                                <w:spacing w:before="0" w:after="0" w:line="240" w:lineRule="auto"/>
                                <w:jc w:val="right"/>
                                <w:rPr>
                                  <w:rFonts w:cstheme="minorHAnsi"/>
                                  <w:szCs w:val="22"/>
                                </w:rPr>
                              </w:pPr>
                              <w:r>
                                <w:rPr>
                                  <w:rFonts w:cstheme="minorHAnsi"/>
                                  <w:szCs w:val="22"/>
                                </w:rPr>
                                <w:t>Company Confidential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6" o:spid="_x0000_s1032" type="#_x0000_t202" style="position:absolute;left:0;text-align:left;margin-left:336pt;margin-top:11pt;width:162.7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" filled="f" stroked="f" strokeweight=".5pt">
              <v:path arrowok="t"/>
              <v:textbox>
                <w:txbxContent>
                  <w:sdt>
                    <w:sdtPr>
                      <w:rPr>
                        <w:rFonts w:cstheme="minorHAnsi"/>
                        <w:szCs w:val="22"/>
                      </w:rPr>
                      <w:alias w:val="Comments"/>
                      <w:tag w:val=""/>
                      <w:id w:val="751861818"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:text w:multiLine="1"/>
                    </w:sdtPr>
                    <w:sdtEndPr/>
                    <w:sdtContent>
                      <w:p w14:paraId="2271D15B" w14:textId="77777777" w:rsidR="003D1060" w:rsidRPr="00837833" w:rsidRDefault="003D1060" w:rsidP="00837833">
                        <w:pPr>
                          <w:spacing w:before="0" w:after="0" w:line="240" w:lineRule="auto"/>
                          <w:jc w:val="right"/>
                          <w:rPr>
                            <w:rFonts w:cstheme="minorHAnsi"/>
                            <w:szCs w:val="22"/>
                          </w:rPr>
                        </w:pPr>
                        <w:r>
                          <w:rPr>
                            <w:rFonts w:cstheme="minorHAnsi"/>
                            <w:szCs w:val="22"/>
                          </w:rPr>
                          <w:t>Company Confidential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51072" behindDoc="1" locked="0" layoutInCell="1" allowOverlap="1" wp14:anchorId="43155527" wp14:editId="24708B97">
          <wp:simplePos x="0" y="0"/>
          <wp:positionH relativeFrom="column">
            <wp:posOffset>0</wp:posOffset>
          </wp:positionH>
          <wp:positionV relativeFrom="paragraph">
            <wp:posOffset>25400</wp:posOffset>
          </wp:positionV>
          <wp:extent cx="6858000" cy="51480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lphin_Footer_H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514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1CC528" w14:textId="77777777" w:rsidR="003D1060" w:rsidRPr="00317F37" w:rsidRDefault="003D1060" w:rsidP="00317F3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B5CA690" wp14:editId="2C6ED7CD">
              <wp:simplePos x="0" y="0"/>
              <wp:positionH relativeFrom="column">
                <wp:posOffset>-57150</wp:posOffset>
              </wp:positionH>
              <wp:positionV relativeFrom="paragraph">
                <wp:posOffset>-136525</wp:posOffset>
              </wp:positionV>
              <wp:extent cx="2374265" cy="35242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3524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7EC9E0" w14:textId="77777777" w:rsidR="003D1060" w:rsidRDefault="003D1060" w:rsidP="009454BB">
                          <w:pPr>
                            <w:spacing w:before="0" w:after="0" w:line="240" w:lineRule="auto"/>
                            <w:jc w:val="left"/>
                          </w:pPr>
                          <w:r>
                            <w:t xml:space="preserve">Dolphin </w:t>
                          </w:r>
                          <w:proofErr w:type="spellStart"/>
                          <w:r>
                            <w:t>Tecnology</w:t>
                          </w:r>
                          <w:proofErr w:type="spellEnd"/>
                          <w:r>
                            <w:t xml:space="preserve"> Inc.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4.5pt;margin-top:-10.75pt;width:186.95pt;height:27.75pt;z-index:25165516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" filled="f" stroked="f">
              <v:textbox>
                <w:txbxContent>
                  <w:p w14:paraId="347EC9E0" w14:textId="77777777" w:rsidR="003D1060" w:rsidRDefault="003D1060" w:rsidP="009454BB">
                    <w:pPr>
                      <w:spacing w:before="0" w:after="0" w:line="240" w:lineRule="auto"/>
                      <w:jc w:val="left"/>
                    </w:pPr>
                    <w:r>
                      <w:t xml:space="preserve">Dolphin </w:t>
                    </w:r>
                    <w:proofErr w:type="spellStart"/>
                    <w:r>
                      <w:t>Tecnology</w:t>
                    </w:r>
                    <w:proofErr w:type="spellEnd"/>
                    <w:r>
                      <w:t xml:space="preserve"> Inc.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359A61F" wp14:editId="1146B427">
              <wp:simplePos x="0" y="0"/>
              <wp:positionH relativeFrom="column">
                <wp:posOffset>5871210</wp:posOffset>
              </wp:positionH>
              <wp:positionV relativeFrom="paragraph">
                <wp:posOffset>-127000</wp:posOffset>
              </wp:positionV>
              <wp:extent cx="466725" cy="26670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7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b/>
                              <w:color w:val="0759FA"/>
                            </w:rPr>
                            <w:id w:val="2054040198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noProof/>
                            </w:rPr>
                          </w:sdtEndPr>
                          <w:sdtContent>
                            <w:p w14:paraId="24CB01ED" w14:textId="77777777" w:rsidR="003D1060" w:rsidRPr="00317F37" w:rsidRDefault="003D1060" w:rsidP="00317F37">
                              <w:pPr>
                                <w:pStyle w:val="Footer"/>
                                <w:spacing w:before="0" w:after="0"/>
                                <w:jc w:val="center"/>
                                <w:rPr>
                                  <w:b/>
                                  <w:noProof/>
                                  <w:color w:val="0759FA"/>
                                </w:rPr>
                              </w:pPr>
                              <w:r w:rsidRPr="00317F37">
                                <w:rPr>
                                  <w:b/>
                                  <w:color w:val="0759FA"/>
                                </w:rPr>
                                <w:fldChar w:fldCharType="begin"/>
                              </w:r>
                              <w:r w:rsidRPr="00317F37">
                                <w:rPr>
                                  <w:b/>
                                  <w:color w:val="0759FA"/>
                                </w:rPr>
                                <w:instrText xml:space="preserve"> PAGE   \* MERGEFORMAT </w:instrText>
                              </w:r>
                              <w:r w:rsidRPr="00317F37">
                                <w:rPr>
                                  <w:b/>
                                  <w:color w:val="0759FA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noProof/>
                                  <w:color w:val="0759FA"/>
                                </w:rPr>
                                <w:t>4</w:t>
                              </w:r>
                              <w:r w:rsidRPr="00317F37">
                                <w:rPr>
                                  <w:b/>
                                  <w:noProof/>
                                  <w:color w:val="0759F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1B15A61C" w14:textId="77777777" w:rsidR="003D1060" w:rsidRPr="00317F37" w:rsidRDefault="003D1060" w:rsidP="00317F37">
                          <w:pPr>
                            <w:spacing w:before="0" w:after="0"/>
                            <w:jc w:val="center"/>
                            <w:rPr>
                              <w:b/>
                              <w:color w:val="0759F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35" type="#_x0000_t202" style="position:absolute;left:0;text-align:left;margin-left:462.3pt;margin-top:-10pt;width:36.7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" filled="f" stroked="f">
              <v:textbox>
                <w:txbxContent>
                  <w:sdt>
                    <w:sdtPr>
                      <w:rPr>
                        <w:b/>
                        <w:color w:val="0759FA"/>
                      </w:rPr>
                      <w:id w:val="2054040198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noProof/>
                      </w:rPr>
                    </w:sdtEndPr>
                    <w:sdtContent>
                      <w:p w14:paraId="24CB01ED" w14:textId="77777777" w:rsidR="003D1060" w:rsidRPr="00317F37" w:rsidRDefault="003D1060" w:rsidP="00317F37">
                        <w:pPr>
                          <w:pStyle w:val="Footer"/>
                          <w:spacing w:before="0" w:after="0"/>
                          <w:jc w:val="center"/>
                          <w:rPr>
                            <w:b/>
                            <w:noProof/>
                            <w:color w:val="0759FA"/>
                          </w:rPr>
                        </w:pPr>
                        <w:r w:rsidRPr="00317F37">
                          <w:rPr>
                            <w:b/>
                            <w:color w:val="0759FA"/>
                          </w:rPr>
                          <w:fldChar w:fldCharType="begin"/>
                        </w:r>
                        <w:r w:rsidRPr="00317F37">
                          <w:rPr>
                            <w:b/>
                            <w:color w:val="0759FA"/>
                          </w:rPr>
                          <w:instrText xml:space="preserve"> PAGE   \* MERGEFORMAT </w:instrText>
                        </w:r>
                        <w:r w:rsidRPr="00317F37">
                          <w:rPr>
                            <w:b/>
                            <w:color w:val="0759FA"/>
                          </w:rPr>
                          <w:fldChar w:fldCharType="separate"/>
                        </w:r>
                        <w:r>
                          <w:rPr>
                            <w:b/>
                            <w:noProof/>
                            <w:color w:val="0759FA"/>
                          </w:rPr>
                          <w:t>4</w:t>
                        </w:r>
                        <w:r w:rsidRPr="00317F37">
                          <w:rPr>
                            <w:b/>
                            <w:noProof/>
                            <w:color w:val="0759FA"/>
                          </w:rPr>
                          <w:fldChar w:fldCharType="end"/>
                        </w:r>
                      </w:p>
                    </w:sdtContent>
                  </w:sdt>
                  <w:p w14:paraId="1B15A61C" w14:textId="77777777" w:rsidR="003D1060" w:rsidRPr="00317F37" w:rsidRDefault="003D1060" w:rsidP="00317F37">
                    <w:pPr>
                      <w:spacing w:before="0" w:after="0"/>
                      <w:jc w:val="center"/>
                      <w:rPr>
                        <w:b/>
                        <w:color w:val="0759FA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079FB2E" wp14:editId="42A60AB2">
              <wp:simplePos x="0" y="0"/>
              <wp:positionH relativeFrom="column">
                <wp:posOffset>3289935</wp:posOffset>
              </wp:positionH>
              <wp:positionV relativeFrom="paragraph">
                <wp:posOffset>-136525</wp:posOffset>
              </wp:positionV>
              <wp:extent cx="2374265" cy="35242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3524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8085B6" w14:textId="77777777" w:rsidR="003D1060" w:rsidRDefault="003D1060" w:rsidP="00317F37">
                          <w:pPr>
                            <w:spacing w:before="0" w:after="0" w:line="240" w:lineRule="auto"/>
                            <w:jc w:val="right"/>
                          </w:pPr>
                          <w:r>
                            <w:t>Company Confidential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36" type="#_x0000_t202" style="position:absolute;left:0;text-align:left;margin-left:259.05pt;margin-top:-10.75pt;width:186.95pt;height:27.75pt;z-index:25165721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" filled="f" stroked="f">
              <v:textbox>
                <w:txbxContent>
                  <w:p w14:paraId="0D8085B6" w14:textId="77777777" w:rsidR="003D1060" w:rsidRDefault="003D1060" w:rsidP="00317F37">
                    <w:pPr>
                      <w:spacing w:before="0" w:after="0" w:line="240" w:lineRule="auto"/>
                      <w:jc w:val="right"/>
                    </w:pPr>
                    <w:r>
                      <w:t>Company 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49024" behindDoc="1" locked="0" layoutInCell="1" allowOverlap="1" wp14:anchorId="76F53995" wp14:editId="38AF110D">
          <wp:simplePos x="0" y="0"/>
          <wp:positionH relativeFrom="column">
            <wp:posOffset>3810</wp:posOffset>
          </wp:positionH>
          <wp:positionV relativeFrom="paragraph">
            <wp:posOffset>-222250</wp:posOffset>
          </wp:positionV>
          <wp:extent cx="6333490" cy="474980"/>
          <wp:effectExtent l="0" t="0" r="0" b="127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lphin_Footer_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3349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3D7749" w14:textId="77777777" w:rsidR="003D1060" w:rsidRPr="005A69D3" w:rsidRDefault="003D1060" w:rsidP="005A69D3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7D6E9ECB" wp14:editId="17CED745">
              <wp:simplePos x="0" y="0"/>
              <wp:positionH relativeFrom="column">
                <wp:posOffset>-104775</wp:posOffset>
              </wp:positionH>
              <wp:positionV relativeFrom="paragraph">
                <wp:posOffset>177800</wp:posOffset>
              </wp:positionV>
              <wp:extent cx="1771650" cy="257175"/>
              <wp:effectExtent l="0" t="0" r="0" b="0"/>
              <wp:wrapNone/>
              <wp:docPr id="5669" name="Text Box 56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165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theme="minorHAnsi"/>
                              <w:szCs w:val="22"/>
                            </w:rPr>
                            <w:alias w:val="Company"/>
                            <w:tag w:val=""/>
                            <w:id w:val="1545179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14:paraId="2C62CA79" w14:textId="77777777" w:rsidR="003D1060" w:rsidRPr="00E766A8" w:rsidRDefault="003D1060" w:rsidP="00E766A8">
                              <w:pPr>
                                <w:spacing w:before="0" w:after="0" w:line="240" w:lineRule="auto"/>
                                <w:rPr>
                                  <w:rFonts w:cstheme="minorHAnsi"/>
                                  <w:b/>
                                  <w:szCs w:val="22"/>
                                </w:rPr>
                              </w:pPr>
                              <w:r w:rsidRPr="00E766A8">
                                <w:rPr>
                                  <w:rFonts w:cstheme="minorHAnsi"/>
                                  <w:szCs w:val="22"/>
                                </w:rPr>
                                <w:t>Dolphin Technology Inc.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69" o:spid="_x0000_s1038" type="#_x0000_t202" style="position:absolute;left:0;text-align:left;margin-left:-8.25pt;margin-top:14pt;width:139.5pt;height:20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" filled="f" stroked="f" strokeweight=".5pt">
              <v:path arrowok="t"/>
              <v:textbox>
                <w:txbxContent>
                  <w:sdt>
                    <w:sdtPr>
                      <w:rPr>
                        <w:rFonts w:cstheme="minorHAnsi"/>
                        <w:szCs w:val="22"/>
                      </w:rPr>
                      <w:alias w:val="Company"/>
                      <w:tag w:val=""/>
                      <w:id w:val="1545179777"/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EndPr/>
                    <w:sdtContent>
                      <w:p w14:paraId="2C62CA79" w14:textId="77777777" w:rsidR="003D1060" w:rsidRPr="00E766A8" w:rsidRDefault="003D1060" w:rsidP="00E766A8">
                        <w:pPr>
                          <w:spacing w:before="0" w:after="0" w:line="240" w:lineRule="auto"/>
                          <w:rPr>
                            <w:rFonts w:cstheme="minorHAnsi"/>
                            <w:b/>
                            <w:szCs w:val="22"/>
                          </w:rPr>
                        </w:pPr>
                        <w:r w:rsidRPr="00E766A8">
                          <w:rPr>
                            <w:rFonts w:cstheme="minorHAnsi"/>
                            <w:szCs w:val="22"/>
                          </w:rPr>
                          <w:t>Dolphin Technology Inc.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75253FEA" wp14:editId="3111E9A5">
              <wp:simplePos x="0" y="0"/>
              <wp:positionH relativeFrom="column">
                <wp:posOffset>6343650</wp:posOffset>
              </wp:positionH>
              <wp:positionV relativeFrom="paragraph">
                <wp:posOffset>177800</wp:posOffset>
              </wp:positionV>
              <wp:extent cx="514350" cy="257175"/>
              <wp:effectExtent l="0" t="0" r="0" b="0"/>
              <wp:wrapNone/>
              <wp:docPr id="5671" name="Text Box 56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435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590FB4" w14:textId="77777777" w:rsidR="003D1060" w:rsidRPr="00E766A8" w:rsidRDefault="003D1060" w:rsidP="00E766A8">
                          <w:pPr>
                            <w:spacing w:before="0" w:after="0" w:line="240" w:lineRule="auto"/>
                            <w:jc w:val="center"/>
                            <w:rPr>
                              <w:rFonts w:cstheme="minorHAnsi"/>
                              <w:b/>
                              <w:color w:val="0759FA"/>
                              <w:szCs w:val="22"/>
                            </w:rPr>
                          </w:pPr>
                          <w:r w:rsidRPr="00E766A8">
                            <w:rPr>
                              <w:rFonts w:cstheme="minorHAnsi"/>
                              <w:b/>
                              <w:color w:val="0759FA"/>
                              <w:szCs w:val="22"/>
                            </w:rPr>
                            <w:fldChar w:fldCharType="begin"/>
                          </w:r>
                          <w:r w:rsidRPr="00E766A8">
                            <w:rPr>
                              <w:rFonts w:cstheme="minorHAnsi"/>
                              <w:b/>
                              <w:color w:val="0759FA"/>
                              <w:szCs w:val="22"/>
                            </w:rPr>
                            <w:instrText xml:space="preserve"> PAGE   \* MERGEFORMAT </w:instrText>
                          </w:r>
                          <w:r w:rsidRPr="00E766A8">
                            <w:rPr>
                              <w:rFonts w:cstheme="minorHAnsi"/>
                              <w:b/>
                              <w:color w:val="0759FA"/>
                              <w:szCs w:val="22"/>
                            </w:rPr>
                            <w:fldChar w:fldCharType="separate"/>
                          </w:r>
                          <w:r w:rsidR="00DB0FC6">
                            <w:rPr>
                              <w:rFonts w:cstheme="minorHAnsi"/>
                              <w:b/>
                              <w:noProof/>
                              <w:color w:val="0759FA"/>
                              <w:szCs w:val="22"/>
                            </w:rPr>
                            <w:t>6</w:t>
                          </w:r>
                          <w:r w:rsidRPr="00E766A8">
                            <w:rPr>
                              <w:rFonts w:cstheme="minorHAnsi"/>
                              <w:b/>
                              <w:noProof/>
                              <w:color w:val="0759FA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671" o:spid="_x0000_s1039" type="#_x0000_t202" style="position:absolute;left:0;text-align:left;margin-left:499.5pt;margin-top:14pt;width:40.5pt;height:20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" filled="f" stroked="f" strokeweight=".5pt">
              <v:path arrowok="t"/>
              <v:textbox>
                <w:txbxContent>
                  <w:p w14:paraId="0A590FB4" w14:textId="77777777" w:rsidR="003D1060" w:rsidRPr="00E766A8" w:rsidRDefault="003D1060" w:rsidP="00E766A8">
                    <w:pPr>
                      <w:spacing w:before="0" w:after="0" w:line="240" w:lineRule="auto"/>
                      <w:jc w:val="center"/>
                      <w:rPr>
                        <w:rFonts w:cstheme="minorHAnsi"/>
                        <w:b/>
                        <w:color w:val="0759FA"/>
                        <w:szCs w:val="22"/>
                      </w:rPr>
                    </w:pPr>
                    <w:r w:rsidRPr="00E766A8">
                      <w:rPr>
                        <w:rFonts w:cstheme="minorHAnsi"/>
                        <w:b/>
                        <w:color w:val="0759FA"/>
                        <w:szCs w:val="22"/>
                      </w:rPr>
                      <w:fldChar w:fldCharType="begin"/>
                    </w:r>
                    <w:r w:rsidRPr="00E766A8">
                      <w:rPr>
                        <w:rFonts w:cstheme="minorHAnsi"/>
                        <w:b/>
                        <w:color w:val="0759FA"/>
                        <w:szCs w:val="22"/>
                      </w:rPr>
                      <w:instrText xml:space="preserve"> PAGE   \* MERGEFORMAT </w:instrText>
                    </w:r>
                    <w:r w:rsidRPr="00E766A8">
                      <w:rPr>
                        <w:rFonts w:cstheme="minorHAnsi"/>
                        <w:b/>
                        <w:color w:val="0759FA"/>
                        <w:szCs w:val="22"/>
                      </w:rPr>
                      <w:fldChar w:fldCharType="separate"/>
                    </w:r>
                    <w:r w:rsidR="00DB0FC6">
                      <w:rPr>
                        <w:rFonts w:cstheme="minorHAnsi"/>
                        <w:b/>
                        <w:noProof/>
                        <w:color w:val="0759FA"/>
                        <w:szCs w:val="22"/>
                      </w:rPr>
                      <w:t>6</w:t>
                    </w:r>
                    <w:r w:rsidRPr="00E766A8">
                      <w:rPr>
                        <w:rFonts w:cstheme="minorHAnsi"/>
                        <w:b/>
                        <w:noProof/>
                        <w:color w:val="0759FA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173D3FAD" wp14:editId="23C0966F">
              <wp:simplePos x="0" y="0"/>
              <wp:positionH relativeFrom="column">
                <wp:posOffset>4572000</wp:posOffset>
              </wp:positionH>
              <wp:positionV relativeFrom="paragraph">
                <wp:posOffset>177800</wp:posOffset>
              </wp:positionV>
              <wp:extent cx="1771650" cy="257175"/>
              <wp:effectExtent l="0" t="0" r="0" b="0"/>
              <wp:wrapNone/>
              <wp:docPr id="5670" name="Text Box 56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165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theme="minorHAnsi"/>
                              <w:szCs w:val="22"/>
                            </w:rPr>
                            <w:alias w:val="Comments"/>
                            <w:tag w:val=""/>
                            <w:id w:val="46579009"/>
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<w:text w:multiLine="1"/>
                          </w:sdtPr>
                          <w:sdtEndPr/>
                          <w:sdtContent>
                            <w:p w14:paraId="6D13D9D6" w14:textId="77777777" w:rsidR="003D1060" w:rsidRPr="00E766A8" w:rsidRDefault="003D1060" w:rsidP="00E766A8">
                              <w:pPr>
                                <w:spacing w:before="0" w:after="0" w:line="240" w:lineRule="auto"/>
                                <w:jc w:val="right"/>
                                <w:rPr>
                                  <w:rFonts w:cstheme="minorHAnsi"/>
                                  <w:b/>
                                  <w:szCs w:val="22"/>
                                </w:rPr>
                              </w:pPr>
                              <w:r w:rsidRPr="00E766A8">
                                <w:rPr>
                                  <w:rFonts w:cstheme="minorHAnsi"/>
                                  <w:szCs w:val="22"/>
                                </w:rPr>
                                <w:t>Company Confidential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670" o:spid="_x0000_s1040" type="#_x0000_t202" style="position:absolute;left:0;text-align:left;margin-left:5in;margin-top:14pt;width:139.5pt;height:20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" filled="f" stroked="f" strokeweight=".5pt">
              <v:path arrowok="t"/>
              <v:textbox>
                <w:txbxContent>
                  <w:sdt>
                    <w:sdtPr>
                      <w:rPr>
                        <w:rFonts w:cstheme="minorHAnsi"/>
                        <w:szCs w:val="22"/>
                      </w:rPr>
                      <w:alias w:val="Comments"/>
                      <w:tag w:val=""/>
                      <w:id w:val="46579009"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:text w:multiLine="1"/>
                    </w:sdtPr>
                    <w:sdtEndPr/>
                    <w:sdtContent>
                      <w:p w14:paraId="6D13D9D6" w14:textId="77777777" w:rsidR="003D1060" w:rsidRPr="00E766A8" w:rsidRDefault="003D1060" w:rsidP="00E766A8">
                        <w:pPr>
                          <w:spacing w:before="0" w:after="0" w:line="240" w:lineRule="auto"/>
                          <w:jc w:val="right"/>
                          <w:rPr>
                            <w:rFonts w:cstheme="minorHAnsi"/>
                            <w:b/>
                            <w:szCs w:val="22"/>
                          </w:rPr>
                        </w:pPr>
                        <w:r w:rsidRPr="00E766A8">
                          <w:rPr>
                            <w:rFonts w:cstheme="minorHAnsi"/>
                            <w:szCs w:val="22"/>
                          </w:rPr>
                          <w:t>Company Confidential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51584" behindDoc="1" locked="0" layoutInCell="1" allowOverlap="1" wp14:anchorId="2E57D7D9" wp14:editId="7B006A28">
          <wp:simplePos x="0" y="0"/>
          <wp:positionH relativeFrom="column">
            <wp:posOffset>0</wp:posOffset>
          </wp:positionH>
          <wp:positionV relativeFrom="paragraph">
            <wp:posOffset>44450</wp:posOffset>
          </wp:positionV>
          <wp:extent cx="6859270" cy="514350"/>
          <wp:effectExtent l="0" t="0" r="0" b="0"/>
          <wp:wrapNone/>
          <wp:docPr id="5668" name="Picture 56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lphin_Footer_H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9270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D72834" w14:textId="77777777" w:rsidR="003D1060" w:rsidRPr="00317F37" w:rsidRDefault="003D1060" w:rsidP="00317F3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DAB1FCE" wp14:editId="58F02170">
              <wp:simplePos x="0" y="0"/>
              <wp:positionH relativeFrom="column">
                <wp:posOffset>-26670</wp:posOffset>
              </wp:positionH>
              <wp:positionV relativeFrom="paragraph">
                <wp:posOffset>-136525</wp:posOffset>
              </wp:positionV>
              <wp:extent cx="2374265" cy="352425"/>
              <wp:effectExtent l="0" t="0" r="0" b="0"/>
              <wp:wrapNone/>
              <wp:docPr id="72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3524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5D483" w14:textId="77777777" w:rsidR="003D1060" w:rsidRDefault="003D1060" w:rsidP="00317F37">
                          <w:pPr>
                            <w:spacing w:before="0" w:after="0" w:line="240" w:lineRule="auto"/>
                          </w:pPr>
                          <w:r>
                            <w:t xml:space="preserve">Dolphin </w:t>
                          </w:r>
                          <w:proofErr w:type="spellStart"/>
                          <w:r>
                            <w:t>Tecnology</w:t>
                          </w:r>
                          <w:proofErr w:type="spellEnd"/>
                          <w:r>
                            <w:t xml:space="preserve"> Inc.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left:0;text-align:left;margin-left:-2.1pt;margin-top:-10.75pt;width:186.95pt;height:27.75pt;z-index:2516587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" filled="f" stroked="f">
              <v:textbox>
                <w:txbxContent>
                  <w:p w14:paraId="3265D483" w14:textId="77777777" w:rsidR="003D1060" w:rsidRDefault="003D1060" w:rsidP="00317F37">
                    <w:pPr>
                      <w:spacing w:before="0" w:after="0" w:line="240" w:lineRule="auto"/>
                    </w:pPr>
                    <w:r>
                      <w:t xml:space="preserve">Dolphin </w:t>
                    </w:r>
                    <w:proofErr w:type="spellStart"/>
                    <w:r>
                      <w:t>Tecnology</w:t>
                    </w:r>
                    <w:proofErr w:type="spellEnd"/>
                    <w:r>
                      <w:t xml:space="preserve"> Inc.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F3FAC6B" wp14:editId="18C63979">
              <wp:simplePos x="0" y="0"/>
              <wp:positionH relativeFrom="column">
                <wp:posOffset>5871210</wp:posOffset>
              </wp:positionH>
              <wp:positionV relativeFrom="paragraph">
                <wp:posOffset>-127000</wp:posOffset>
              </wp:positionV>
              <wp:extent cx="466725" cy="266700"/>
              <wp:effectExtent l="0" t="0" r="0" b="0"/>
              <wp:wrapNone/>
              <wp:docPr id="71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7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b/>
                              <w:color w:val="0759FA"/>
                            </w:rPr>
                            <w:id w:val="549428983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noProof/>
                            </w:rPr>
                          </w:sdtEndPr>
                          <w:sdtContent>
                            <w:p w14:paraId="31648A80" w14:textId="77777777" w:rsidR="003D1060" w:rsidRPr="00317F37" w:rsidRDefault="003D1060" w:rsidP="00317F37">
                              <w:pPr>
                                <w:pStyle w:val="Footer"/>
                                <w:spacing w:before="0" w:after="0"/>
                                <w:jc w:val="center"/>
                                <w:rPr>
                                  <w:b/>
                                  <w:noProof/>
                                  <w:color w:val="0759FA"/>
                                </w:rPr>
                              </w:pPr>
                              <w:r w:rsidRPr="00317F37">
                                <w:rPr>
                                  <w:b/>
                                  <w:color w:val="0759FA"/>
                                </w:rPr>
                                <w:fldChar w:fldCharType="begin"/>
                              </w:r>
                              <w:r w:rsidRPr="00317F37">
                                <w:rPr>
                                  <w:b/>
                                  <w:color w:val="0759FA"/>
                                </w:rPr>
                                <w:instrText xml:space="preserve"> PAGE   \* MERGEFORMAT </w:instrText>
                              </w:r>
                              <w:r w:rsidRPr="00317F37">
                                <w:rPr>
                                  <w:b/>
                                  <w:color w:val="0759FA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noProof/>
                                  <w:color w:val="0759FA"/>
                                </w:rPr>
                                <w:t>9</w:t>
                              </w:r>
                              <w:r w:rsidRPr="00317F37">
                                <w:rPr>
                                  <w:b/>
                                  <w:noProof/>
                                  <w:color w:val="0759F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7922161B" w14:textId="77777777" w:rsidR="003D1060" w:rsidRPr="00317F37" w:rsidRDefault="003D1060" w:rsidP="00317F37">
                          <w:pPr>
                            <w:spacing w:before="0" w:after="0"/>
                            <w:jc w:val="center"/>
                            <w:rPr>
                              <w:b/>
                              <w:color w:val="0759F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43" type="#_x0000_t202" style="position:absolute;left:0;text-align:left;margin-left:462.3pt;margin-top:-10pt;width:36.75pt;height:2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" filled="f" stroked="f">
              <v:textbox>
                <w:txbxContent>
                  <w:sdt>
                    <w:sdtPr>
                      <w:rPr>
                        <w:b/>
                        <w:color w:val="0759FA"/>
                      </w:rPr>
                      <w:id w:val="549428983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noProof/>
                      </w:rPr>
                    </w:sdtEndPr>
                    <w:sdtContent>
                      <w:p w14:paraId="31648A80" w14:textId="77777777" w:rsidR="003D1060" w:rsidRPr="00317F37" w:rsidRDefault="003D1060" w:rsidP="00317F37">
                        <w:pPr>
                          <w:pStyle w:val="Footer"/>
                          <w:spacing w:before="0" w:after="0"/>
                          <w:jc w:val="center"/>
                          <w:rPr>
                            <w:b/>
                            <w:noProof/>
                            <w:color w:val="0759FA"/>
                          </w:rPr>
                        </w:pPr>
                        <w:r w:rsidRPr="00317F37">
                          <w:rPr>
                            <w:b/>
                            <w:color w:val="0759FA"/>
                          </w:rPr>
                          <w:fldChar w:fldCharType="begin"/>
                        </w:r>
                        <w:r w:rsidRPr="00317F37">
                          <w:rPr>
                            <w:b/>
                            <w:color w:val="0759FA"/>
                          </w:rPr>
                          <w:instrText xml:space="preserve"> PAGE   \* MERGEFORMAT </w:instrText>
                        </w:r>
                        <w:r w:rsidRPr="00317F37">
                          <w:rPr>
                            <w:b/>
                            <w:color w:val="0759FA"/>
                          </w:rPr>
                          <w:fldChar w:fldCharType="separate"/>
                        </w:r>
                        <w:r>
                          <w:rPr>
                            <w:b/>
                            <w:noProof/>
                            <w:color w:val="0759FA"/>
                          </w:rPr>
                          <w:t>9</w:t>
                        </w:r>
                        <w:r w:rsidRPr="00317F37">
                          <w:rPr>
                            <w:b/>
                            <w:noProof/>
                            <w:color w:val="0759FA"/>
                          </w:rPr>
                          <w:fldChar w:fldCharType="end"/>
                        </w:r>
                      </w:p>
                    </w:sdtContent>
                  </w:sdt>
                  <w:p w14:paraId="7922161B" w14:textId="77777777" w:rsidR="003D1060" w:rsidRPr="00317F37" w:rsidRDefault="003D1060" w:rsidP="00317F37">
                    <w:pPr>
                      <w:spacing w:before="0" w:after="0"/>
                      <w:jc w:val="center"/>
                      <w:rPr>
                        <w:b/>
                        <w:color w:val="0759FA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7979E11" wp14:editId="5E97B41C">
              <wp:simplePos x="0" y="0"/>
              <wp:positionH relativeFrom="column">
                <wp:posOffset>3289935</wp:posOffset>
              </wp:positionH>
              <wp:positionV relativeFrom="paragraph">
                <wp:posOffset>-136525</wp:posOffset>
              </wp:positionV>
              <wp:extent cx="2374265" cy="352425"/>
              <wp:effectExtent l="0" t="0" r="0" b="0"/>
              <wp:wrapNone/>
              <wp:docPr id="7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3524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8F57B5" w14:textId="77777777" w:rsidR="003D1060" w:rsidRDefault="003D1060" w:rsidP="00317F37">
                          <w:pPr>
                            <w:spacing w:before="0" w:after="0" w:line="240" w:lineRule="auto"/>
                            <w:jc w:val="right"/>
                          </w:pPr>
                          <w:r>
                            <w:t>Company Confidential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44" type="#_x0000_t202" style="position:absolute;left:0;text-align:left;margin-left:259.05pt;margin-top:-10.75pt;width:186.95pt;height:27.75pt;z-index:25165977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" filled="f" stroked="f">
              <v:textbox>
                <w:txbxContent>
                  <w:p w14:paraId="268F57B5" w14:textId="77777777" w:rsidR="003D1060" w:rsidRDefault="003D1060" w:rsidP="00317F37">
                    <w:pPr>
                      <w:spacing w:before="0" w:after="0" w:line="240" w:lineRule="auto"/>
                      <w:jc w:val="right"/>
                    </w:pPr>
                    <w:r>
                      <w:t>Company 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50560" behindDoc="1" locked="0" layoutInCell="1" allowOverlap="1" wp14:anchorId="7CE59060" wp14:editId="0DE0BCE5">
          <wp:simplePos x="0" y="0"/>
          <wp:positionH relativeFrom="column">
            <wp:posOffset>3810</wp:posOffset>
          </wp:positionH>
          <wp:positionV relativeFrom="paragraph">
            <wp:posOffset>-222250</wp:posOffset>
          </wp:positionV>
          <wp:extent cx="6333490" cy="474980"/>
          <wp:effectExtent l="0" t="0" r="0" b="1270"/>
          <wp:wrapNone/>
          <wp:docPr id="5689" name="Picture 56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lphin_Footer_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3349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EDD662" w14:textId="77777777" w:rsidR="00A37FB3" w:rsidRDefault="00A37FB3">
      <w:r>
        <w:separator/>
      </w:r>
    </w:p>
  </w:footnote>
  <w:footnote w:type="continuationSeparator" w:id="0">
    <w:p w14:paraId="20240C3E" w14:textId="77777777" w:rsidR="00A37FB3" w:rsidRDefault="00A37FB3">
      <w:r>
        <w:continuationSeparator/>
      </w:r>
    </w:p>
  </w:footnote>
  <w:footnote w:type="continuationNotice" w:id="1">
    <w:p w14:paraId="054EA800" w14:textId="77777777" w:rsidR="00A37FB3" w:rsidRDefault="00A37FB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A7F82C" w14:textId="77777777" w:rsidR="003D1060" w:rsidRPr="00234517" w:rsidRDefault="003D1060" w:rsidP="007B6F28">
    <w:pPr>
      <w:pStyle w:val="Header"/>
      <w:tabs>
        <w:tab w:val="clear" w:pos="4320"/>
        <w:tab w:val="center" w:pos="3330"/>
      </w:tabs>
      <w:rPr>
        <w:b/>
      </w:rPr>
    </w:pPr>
    <w:r>
      <w:rPr>
        <w:b/>
        <w:noProof/>
        <w:lang w:eastAsia="en-US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3C9C80DE" wp14:editId="5B0891E6">
              <wp:simplePos x="0" y="0"/>
              <wp:positionH relativeFrom="margin">
                <wp:align>right</wp:align>
              </wp:positionH>
              <wp:positionV relativeFrom="page">
                <wp:posOffset>467995</wp:posOffset>
              </wp:positionV>
              <wp:extent cx="4020820" cy="733425"/>
              <wp:effectExtent l="0" t="0" r="0" b="0"/>
              <wp:wrapSquare wrapText="bothSides"/>
              <wp:docPr id="567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20820" cy="7334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9693A0" w14:textId="77777777" w:rsidR="003D1060" w:rsidRPr="00AE42AB" w:rsidRDefault="003D1060" w:rsidP="0031446B">
                          <w:pPr>
                            <w:spacing w:before="0" w:after="0" w:line="240" w:lineRule="auto"/>
                            <w:jc w:val="right"/>
                            <w:rPr>
                              <w:rFonts w:cstheme="minorHAnsi"/>
                              <w:sz w:val="36"/>
                            </w:rPr>
                          </w:pPr>
                          <w:r w:rsidRPr="00AE42AB">
                            <w:rPr>
                              <w:rFonts w:cstheme="minorHAnsi"/>
                              <w:sz w:val="36"/>
                            </w:rPr>
                            <w:t>DTI DDR PHY</w:t>
                          </w:r>
                        </w:p>
                        <w:p w14:paraId="0AAA442F" w14:textId="77777777" w:rsidR="003D1060" w:rsidRPr="007B6F28" w:rsidRDefault="003D1060" w:rsidP="007B6F28">
                          <w:pPr>
                            <w:jc w:val="right"/>
                            <w:rPr>
                              <w:rFonts w:cstheme="minorHAnsi"/>
                            </w:rPr>
                          </w:pPr>
                          <w:r w:rsidRPr="007B6F28">
                            <w:rPr>
                              <w:rFonts w:cstheme="minorHAnsi"/>
                            </w:rPr>
                            <w:t>Revision 1.10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265.4pt;margin-top:36.85pt;width:316.6pt;height:57.75pt;z-index:25165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" filled="f" stroked="f">
              <v:textbox>
                <w:txbxContent>
                  <w:p w14:paraId="6B9693A0" w14:textId="77777777" w:rsidR="003D1060" w:rsidRPr="00AE42AB" w:rsidRDefault="003D1060" w:rsidP="0031446B">
                    <w:pPr>
                      <w:spacing w:before="0" w:after="0" w:line="240" w:lineRule="auto"/>
                      <w:jc w:val="right"/>
                      <w:rPr>
                        <w:rFonts w:cstheme="minorHAnsi"/>
                        <w:sz w:val="36"/>
                      </w:rPr>
                    </w:pPr>
                    <w:r w:rsidRPr="00AE42AB">
                      <w:rPr>
                        <w:rFonts w:cstheme="minorHAnsi"/>
                        <w:sz w:val="36"/>
                      </w:rPr>
                      <w:t>DTI DDR PHY</w:t>
                    </w:r>
                  </w:p>
                  <w:p w14:paraId="0AAA442F" w14:textId="77777777" w:rsidR="003D1060" w:rsidRPr="007B6F28" w:rsidRDefault="003D1060" w:rsidP="007B6F28">
                    <w:pPr>
                      <w:jc w:val="right"/>
                      <w:rPr>
                        <w:rFonts w:cstheme="minorHAnsi"/>
                      </w:rPr>
                    </w:pPr>
                    <w:r w:rsidRPr="007B6F28">
                      <w:rPr>
                        <w:rFonts w:cstheme="minorHAnsi"/>
                      </w:rPr>
                      <w:t>Revision 1.10</w:t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47488" behindDoc="1" locked="0" layoutInCell="1" allowOverlap="1" wp14:anchorId="72D208CE" wp14:editId="7EA8C862">
          <wp:simplePos x="0" y="0"/>
          <wp:positionH relativeFrom="column">
            <wp:posOffset>8890</wp:posOffset>
          </wp:positionH>
          <wp:positionV relativeFrom="paragraph">
            <wp:posOffset>0</wp:posOffset>
          </wp:positionV>
          <wp:extent cx="6106795" cy="739775"/>
          <wp:effectExtent l="0" t="0" r="8255" b="3175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lphin_Datasheet_Banner_Light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2" r="3608" b="64939"/>
                  <a:stretch/>
                </pic:blipFill>
                <pic:spPr bwMode="auto">
                  <a:xfrm>
                    <a:off x="0" y="0"/>
                    <a:ext cx="6106795" cy="7397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1DE87692" w14:textId="77777777" w:rsidR="003D1060" w:rsidRDefault="003D1060" w:rsidP="00234517">
    <w:pPr>
      <w:pStyle w:val="Header"/>
      <w:tabs>
        <w:tab w:val="clear" w:pos="4320"/>
        <w:tab w:val="center" w:pos="3330"/>
      </w:tabs>
      <w:rPr>
        <w:b/>
      </w:rPr>
    </w:pPr>
  </w:p>
  <w:p w14:paraId="7A19768F" w14:textId="77777777" w:rsidR="003D1060" w:rsidRPr="00234517" w:rsidRDefault="003D1060" w:rsidP="00234517">
    <w:pPr>
      <w:pStyle w:val="Header"/>
      <w:tabs>
        <w:tab w:val="clear" w:pos="4320"/>
        <w:tab w:val="center" w:pos="3330"/>
      </w:tabs>
      <w:rPr>
        <w:b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ABC814" w14:textId="77777777" w:rsidR="003D1060" w:rsidRPr="00234517" w:rsidRDefault="003D1060" w:rsidP="00F13CE7">
    <w:pPr>
      <w:pStyle w:val="Header"/>
      <w:tabs>
        <w:tab w:val="clear" w:pos="4320"/>
        <w:tab w:val="center" w:pos="3330"/>
      </w:tabs>
      <w:rPr>
        <w:b/>
      </w:rPr>
    </w:pPr>
  </w:p>
  <w:p w14:paraId="2027A286" w14:textId="77777777" w:rsidR="003D1060" w:rsidRDefault="003D106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FE352E" w14:textId="77777777" w:rsidR="003D1060" w:rsidRPr="00234517" w:rsidRDefault="003D1060" w:rsidP="00234517">
    <w:pPr>
      <w:pStyle w:val="Header"/>
      <w:tabs>
        <w:tab w:val="clear" w:pos="4320"/>
        <w:tab w:val="center" w:pos="3330"/>
      </w:tabs>
      <w:rPr>
        <w:b/>
      </w:rPr>
    </w:pPr>
    <w:r>
      <w:rPr>
        <w:b/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DDDC35" wp14:editId="2F55B299">
              <wp:simplePos x="0" y="0"/>
              <wp:positionH relativeFrom="column">
                <wp:posOffset>2066925</wp:posOffset>
              </wp:positionH>
              <wp:positionV relativeFrom="paragraph">
                <wp:posOffset>66675</wp:posOffset>
              </wp:positionV>
              <wp:extent cx="4743450" cy="714375"/>
              <wp:effectExtent l="0" t="0" r="0" b="0"/>
              <wp:wrapNone/>
              <wp:docPr id="7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345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Fonts w:cstheme="minorHAnsi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alias w:val="Title"/>
                            <w:tag w:val=""/>
                            <w:id w:val="-49442241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028D41A" w14:textId="77777777" w:rsidR="003D1060" w:rsidRDefault="003D1060" w:rsidP="00DA10B0">
                              <w:pPr>
                                <w:spacing w:after="0" w:line="240" w:lineRule="auto"/>
                                <w:jc w:val="right"/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RAMpiler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+ ®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cstheme="minorHAnsi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alias w:val="Category"/>
                            <w:tag w:val=""/>
                            <w:id w:val="-1042443838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295DB726" w14:textId="77777777" w:rsidR="003D1060" w:rsidRPr="00DA10B0" w:rsidRDefault="003D1060" w:rsidP="00DA10B0">
                              <w:pPr>
                                <w:spacing w:before="0" w:after="0" w:line="240" w:lineRule="auto"/>
                                <w:jc w:val="right"/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User Manual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162.75pt;margin-top:5.25pt;width:373.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" filled="f" stroked="f">
              <v:textbox>
                <w:txbxContent>
                  <w:sdt>
                    <w:sdtPr>
                      <w:rPr>
                        <w:rFonts w:cstheme="minorHAnsi"/>
                        <w:b/>
                        <w:color w:val="FFFFFF" w:themeColor="background1"/>
                        <w:sz w:val="36"/>
                        <w:szCs w:val="36"/>
                      </w:rPr>
                      <w:alias w:val="Title"/>
                      <w:tag w:val=""/>
                      <w:id w:val="-494422413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028D41A" w14:textId="77777777" w:rsidR="003D1060" w:rsidRDefault="003D1060" w:rsidP="00DA10B0">
                        <w:pPr>
                          <w:spacing w:after="0" w:line="240" w:lineRule="auto"/>
                          <w:jc w:val="right"/>
                          <w:rPr>
                            <w:rFonts w:cstheme="minorHAnsi"/>
                            <w:b/>
                            <w:color w:val="FFFFFF" w:themeColor="background1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RAMpiler</w:t>
                        </w:r>
                        <w:proofErr w:type="spellEnd"/>
                        <w:r>
                          <w:rPr>
                            <w:rFonts w:cstheme="minorHAnsi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+ ®</w:t>
                        </w:r>
                      </w:p>
                    </w:sdtContent>
                  </w:sdt>
                  <w:sdt>
                    <w:sdtPr>
                      <w:rPr>
                        <w:rFonts w:cstheme="minorHAnsi"/>
                        <w:b/>
                        <w:color w:val="FFFFFF" w:themeColor="background1"/>
                        <w:sz w:val="28"/>
                        <w:szCs w:val="28"/>
                      </w:rPr>
                      <w:alias w:val="Category"/>
                      <w:tag w:val=""/>
                      <w:id w:val="-1042443838"/>
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<w:text/>
                    </w:sdtPr>
                    <w:sdtEndPr/>
                    <w:sdtContent>
                      <w:p w14:paraId="295DB726" w14:textId="77777777" w:rsidR="003D1060" w:rsidRPr="00DA10B0" w:rsidRDefault="003D1060" w:rsidP="00DA10B0">
                        <w:pPr>
                          <w:spacing w:before="0" w:after="0" w:line="240" w:lineRule="auto"/>
                          <w:jc w:val="right"/>
                          <w:rPr>
                            <w:rFonts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User Manual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b/>
        <w:noProof/>
        <w:lang w:eastAsia="en-US"/>
      </w:rPr>
      <w:drawing>
        <wp:inline distT="0" distB="0" distL="0" distR="0" wp14:anchorId="05B16D27" wp14:editId="02B53548">
          <wp:extent cx="6864407" cy="720000"/>
          <wp:effectExtent l="0" t="0" r="0" b="4445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lphin_Datasheet_Banner_Light_H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64407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289BAD" w14:textId="77777777" w:rsidR="003D1060" w:rsidRPr="003437B8" w:rsidRDefault="003D1060" w:rsidP="003437B8">
    <w:pPr>
      <w:pStyle w:val="Header"/>
      <w:tabs>
        <w:tab w:val="clear" w:pos="4320"/>
        <w:tab w:val="center" w:pos="3330"/>
      </w:tabs>
      <w:rPr>
        <w:b/>
      </w:rPr>
    </w:pPr>
    <w:r>
      <w:rPr>
        <w:b/>
        <w:noProof/>
        <w:lang w:eastAsia="en-U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CA7F235" wp14:editId="22038045">
              <wp:simplePos x="0" y="0"/>
              <wp:positionH relativeFrom="margin">
                <wp:align>right</wp:align>
              </wp:positionH>
              <wp:positionV relativeFrom="page">
                <wp:posOffset>467995</wp:posOffset>
              </wp:positionV>
              <wp:extent cx="4020820" cy="742950"/>
              <wp:effectExtent l="0" t="0" r="0" b="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20820" cy="742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62A1F5" w14:textId="77777777" w:rsidR="003D1060" w:rsidRPr="00AE42AB" w:rsidRDefault="003D1060" w:rsidP="003437B8">
                          <w:pPr>
                            <w:spacing w:after="0" w:line="240" w:lineRule="auto"/>
                            <w:jc w:val="right"/>
                            <w:rPr>
                              <w:rFonts w:cstheme="minorHAnsi"/>
                              <w:sz w:val="36"/>
                            </w:rPr>
                          </w:pPr>
                          <w:r w:rsidRPr="00AE42AB">
                            <w:rPr>
                              <w:rFonts w:cstheme="minorHAnsi"/>
                              <w:sz w:val="36"/>
                            </w:rPr>
                            <w:t>DTI DDR PHY</w:t>
                          </w:r>
                        </w:p>
                        <w:p w14:paraId="65EC0C31" w14:textId="77777777" w:rsidR="003D1060" w:rsidRPr="007B6F28" w:rsidRDefault="003D1060" w:rsidP="00B179B2">
                          <w:pPr>
                            <w:jc w:val="right"/>
                            <w:rPr>
                              <w:rFonts w:cstheme="minorHAnsi"/>
                            </w:rPr>
                          </w:pPr>
                          <w:r w:rsidRPr="007B6F28">
                            <w:rPr>
                              <w:rFonts w:cstheme="minorHAnsi"/>
                            </w:rPr>
                            <w:t>Revision 1.10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265.4pt;margin-top:36.85pt;width:316.6pt;height:58.5pt;z-index:251653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" filled="f" stroked="f">
              <v:textbox>
                <w:txbxContent>
                  <w:p w14:paraId="5F62A1F5" w14:textId="77777777" w:rsidR="003D1060" w:rsidRPr="00AE42AB" w:rsidRDefault="003D1060" w:rsidP="003437B8">
                    <w:pPr>
                      <w:spacing w:after="0" w:line="240" w:lineRule="auto"/>
                      <w:jc w:val="right"/>
                      <w:rPr>
                        <w:rFonts w:cstheme="minorHAnsi"/>
                        <w:sz w:val="36"/>
                      </w:rPr>
                    </w:pPr>
                    <w:r w:rsidRPr="00AE42AB">
                      <w:rPr>
                        <w:rFonts w:cstheme="minorHAnsi"/>
                        <w:sz w:val="36"/>
                      </w:rPr>
                      <w:t>DTI DDR PHY</w:t>
                    </w:r>
                  </w:p>
                  <w:p w14:paraId="65EC0C31" w14:textId="77777777" w:rsidR="003D1060" w:rsidRPr="007B6F28" w:rsidRDefault="003D1060" w:rsidP="00B179B2">
                    <w:pPr>
                      <w:jc w:val="right"/>
                      <w:rPr>
                        <w:rFonts w:cstheme="minorHAnsi"/>
                      </w:rPr>
                    </w:pPr>
                    <w:r w:rsidRPr="007B6F28">
                      <w:rPr>
                        <w:rFonts w:cstheme="minorHAnsi"/>
                      </w:rPr>
                      <w:t>Revision 1.10</w:t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BCBD1F" w14:textId="77777777" w:rsidR="003D1060" w:rsidRPr="00234517" w:rsidRDefault="003D1060" w:rsidP="00234517">
    <w:pPr>
      <w:pStyle w:val="Header"/>
      <w:tabs>
        <w:tab w:val="clear" w:pos="4320"/>
        <w:tab w:val="center" w:pos="3330"/>
      </w:tabs>
      <w:rPr>
        <w:b/>
      </w:rPr>
    </w:pPr>
    <w:r>
      <w:rPr>
        <w:b/>
        <w:noProof/>
        <w:lang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F2DE662" wp14:editId="0EEBFC18">
              <wp:simplePos x="0" y="0"/>
              <wp:positionH relativeFrom="column">
                <wp:posOffset>2724150</wp:posOffset>
              </wp:positionH>
              <wp:positionV relativeFrom="paragraph">
                <wp:posOffset>66675</wp:posOffset>
              </wp:positionV>
              <wp:extent cx="4133850" cy="714375"/>
              <wp:effectExtent l="0" t="0" r="0" b="0"/>
              <wp:wrapNone/>
              <wp:docPr id="7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385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Fonts w:cstheme="minorHAnsi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alias w:val="Title"/>
                            <w:tag w:val=""/>
                            <w:id w:val="1785081178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E9E9C0F" w14:textId="77777777" w:rsidR="003D1060" w:rsidRDefault="003D1060" w:rsidP="00E766A8">
                              <w:pPr>
                                <w:spacing w:after="0" w:line="240" w:lineRule="auto"/>
                                <w:jc w:val="right"/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RAMpiler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+ ®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cstheme="minorHAnsi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alias w:val="Category"/>
                            <w:tag w:val=""/>
                            <w:id w:val="351074948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5D59D34" w14:textId="77777777" w:rsidR="003D1060" w:rsidRPr="00DA10B0" w:rsidRDefault="003D1060" w:rsidP="00E766A8">
                              <w:pPr>
                                <w:spacing w:before="0" w:after="0" w:line="240" w:lineRule="auto"/>
                                <w:jc w:val="right"/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User Manual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0;text-align:left;margin-left:214.5pt;margin-top:5.25pt;width:325.5pt;height:5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" filled="f" stroked="f">
              <v:textbox>
                <w:txbxContent>
                  <w:sdt>
                    <w:sdtPr>
                      <w:rPr>
                        <w:rFonts w:cstheme="minorHAnsi"/>
                        <w:b/>
                        <w:color w:val="FFFFFF" w:themeColor="background1"/>
                        <w:sz w:val="36"/>
                        <w:szCs w:val="36"/>
                      </w:rPr>
                      <w:alias w:val="Title"/>
                      <w:tag w:val=""/>
                      <w:id w:val="1785081178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E9E9C0F" w14:textId="77777777" w:rsidR="003D1060" w:rsidRDefault="003D1060" w:rsidP="00E766A8">
                        <w:pPr>
                          <w:spacing w:after="0" w:line="240" w:lineRule="auto"/>
                          <w:jc w:val="right"/>
                          <w:rPr>
                            <w:rFonts w:cstheme="minorHAnsi"/>
                            <w:b/>
                            <w:color w:val="FFFFFF" w:themeColor="background1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RAMpiler</w:t>
                        </w:r>
                        <w:proofErr w:type="spellEnd"/>
                        <w:r>
                          <w:rPr>
                            <w:rFonts w:cstheme="minorHAnsi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+ ®</w:t>
                        </w:r>
                      </w:p>
                    </w:sdtContent>
                  </w:sdt>
                  <w:sdt>
                    <w:sdtPr>
                      <w:rPr>
                        <w:rFonts w:cstheme="minorHAnsi"/>
                        <w:b/>
                        <w:color w:val="FFFFFF" w:themeColor="background1"/>
                        <w:sz w:val="28"/>
                        <w:szCs w:val="28"/>
                      </w:rPr>
                      <w:alias w:val="Category"/>
                      <w:tag w:val=""/>
                      <w:id w:val="351074948"/>
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<w:text/>
                    </w:sdtPr>
                    <w:sdtEndPr/>
                    <w:sdtContent>
                      <w:p w14:paraId="45D59D34" w14:textId="77777777" w:rsidR="003D1060" w:rsidRPr="00DA10B0" w:rsidRDefault="003D1060" w:rsidP="00E766A8">
                        <w:pPr>
                          <w:spacing w:before="0" w:after="0" w:line="240" w:lineRule="auto"/>
                          <w:jc w:val="right"/>
                          <w:rPr>
                            <w:rFonts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User Manual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b/>
        <w:noProof/>
        <w:lang w:eastAsia="en-US"/>
      </w:rPr>
      <w:drawing>
        <wp:inline distT="0" distB="0" distL="0" distR="0" wp14:anchorId="0E32EAEE" wp14:editId="526B6781">
          <wp:extent cx="6864407" cy="720000"/>
          <wp:effectExtent l="0" t="0" r="0" b="4445"/>
          <wp:docPr id="733" name="Picture 7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lphin_Datasheet_Banner_Light_H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64407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64EEE3" w14:textId="77777777" w:rsidR="003D1060" w:rsidRPr="003437B8" w:rsidRDefault="003D1060" w:rsidP="003437B8">
    <w:pPr>
      <w:pStyle w:val="Header"/>
      <w:tabs>
        <w:tab w:val="clear" w:pos="4320"/>
        <w:tab w:val="center" w:pos="3330"/>
      </w:tabs>
      <w:rPr>
        <w:b/>
      </w:rPr>
    </w:pPr>
    <w:r>
      <w:rPr>
        <w:b/>
        <w:noProof/>
        <w:lang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9F587ED" wp14:editId="3B6C71A1">
              <wp:simplePos x="0" y="0"/>
              <wp:positionH relativeFrom="margin">
                <wp:align>right</wp:align>
              </wp:positionH>
              <wp:positionV relativeFrom="page">
                <wp:posOffset>467995</wp:posOffset>
              </wp:positionV>
              <wp:extent cx="4020820" cy="742950"/>
              <wp:effectExtent l="0" t="0" r="0" b="0"/>
              <wp:wrapSquare wrapText="bothSides"/>
              <wp:docPr id="7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20820" cy="742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880A33" w14:textId="77777777" w:rsidR="003D1060" w:rsidRPr="00AE42AB" w:rsidRDefault="003D1060" w:rsidP="003437B8">
                          <w:pPr>
                            <w:spacing w:after="0" w:line="240" w:lineRule="auto"/>
                            <w:jc w:val="right"/>
                            <w:rPr>
                              <w:rFonts w:cstheme="minorHAnsi"/>
                              <w:sz w:val="36"/>
                            </w:rPr>
                          </w:pPr>
                          <w:r w:rsidRPr="00AE42AB">
                            <w:rPr>
                              <w:rFonts w:cstheme="minorHAnsi"/>
                              <w:sz w:val="36"/>
                            </w:rPr>
                            <w:t>DTI DDR PHY</w:t>
                          </w:r>
                        </w:p>
                        <w:p w14:paraId="2FFC2756" w14:textId="77777777" w:rsidR="003D1060" w:rsidRPr="007B6F28" w:rsidRDefault="003D1060" w:rsidP="00B179B2">
                          <w:pPr>
                            <w:jc w:val="right"/>
                            <w:rPr>
                              <w:rFonts w:cstheme="minorHAnsi"/>
                            </w:rPr>
                          </w:pPr>
                          <w:r w:rsidRPr="007B6F28">
                            <w:rPr>
                              <w:rFonts w:cstheme="minorHAnsi"/>
                            </w:rPr>
                            <w:t>Revision 1.10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0;text-align:left;margin-left:265.4pt;margin-top:36.85pt;width:316.6pt;height:58.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" filled="f" stroked="f">
              <v:textbox>
                <w:txbxContent>
                  <w:p w14:paraId="5A880A33" w14:textId="77777777" w:rsidR="003D1060" w:rsidRPr="00AE42AB" w:rsidRDefault="003D1060" w:rsidP="003437B8">
                    <w:pPr>
                      <w:spacing w:after="0" w:line="240" w:lineRule="auto"/>
                      <w:jc w:val="right"/>
                      <w:rPr>
                        <w:rFonts w:cstheme="minorHAnsi"/>
                        <w:sz w:val="36"/>
                      </w:rPr>
                    </w:pPr>
                    <w:r w:rsidRPr="00AE42AB">
                      <w:rPr>
                        <w:rFonts w:cstheme="minorHAnsi"/>
                        <w:sz w:val="36"/>
                      </w:rPr>
                      <w:t>DTI DDR PHY</w:t>
                    </w:r>
                  </w:p>
                  <w:p w14:paraId="2FFC2756" w14:textId="77777777" w:rsidR="003D1060" w:rsidRPr="007B6F28" w:rsidRDefault="003D1060" w:rsidP="00B179B2">
                    <w:pPr>
                      <w:jc w:val="right"/>
                      <w:rPr>
                        <w:rFonts w:cstheme="minorHAnsi"/>
                      </w:rPr>
                    </w:pPr>
                    <w:r w:rsidRPr="007B6F28">
                      <w:rPr>
                        <w:rFonts w:cstheme="minorHAnsi"/>
                      </w:rPr>
                      <w:t>Revision 1.10</w:t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b/>
        <w:noProof/>
        <w:lang w:eastAsia="en-US"/>
      </w:rPr>
      <w:drawing>
        <wp:inline distT="0" distB="0" distL="0" distR="0" wp14:anchorId="4A5001DB" wp14:editId="7A641CA0">
          <wp:extent cx="6333490" cy="685165"/>
          <wp:effectExtent l="0" t="0" r="0" b="635"/>
          <wp:docPr id="5688" name="Picture 56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lphin_Datasheet_Banner_Light_H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33490" cy="6851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4F44619"/>
    <w:multiLevelType w:val="hybridMultilevel"/>
    <w:tmpl w:val="34483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8866CE"/>
    <w:multiLevelType w:val="hybridMultilevel"/>
    <w:tmpl w:val="843A32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9E08B8"/>
    <w:multiLevelType w:val="hybridMultilevel"/>
    <w:tmpl w:val="6BACFDC4"/>
    <w:lvl w:ilvl="0" w:tplc="FC469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D10FAB"/>
    <w:multiLevelType w:val="hybridMultilevel"/>
    <w:tmpl w:val="65A6E6D6"/>
    <w:lvl w:ilvl="0" w:tplc="FC469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6E4C992">
      <w:start w:val="1"/>
      <w:numFmt w:val="bullet"/>
      <w:lvlText w:val=""/>
      <w:lvlJc w:val="left"/>
      <w:pPr>
        <w:ind w:left="567" w:firstLine="284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EC6F6D"/>
    <w:multiLevelType w:val="hybridMultilevel"/>
    <w:tmpl w:val="EF542BC0"/>
    <w:lvl w:ilvl="0" w:tplc="D39EF9CE">
      <w:start w:val="1"/>
      <w:numFmt w:val="decimal"/>
      <w:lvlText w:val="%1)"/>
      <w:lvlJc w:val="left"/>
      <w:pPr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0636D0"/>
    <w:multiLevelType w:val="hybridMultilevel"/>
    <w:tmpl w:val="C004FF9E"/>
    <w:lvl w:ilvl="0" w:tplc="E960AF6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1531374E"/>
    <w:multiLevelType w:val="hybridMultilevel"/>
    <w:tmpl w:val="96E665B8"/>
    <w:lvl w:ilvl="0" w:tplc="7ECA93FC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>
    <w:nsid w:val="1A974255"/>
    <w:multiLevelType w:val="hybridMultilevel"/>
    <w:tmpl w:val="F9700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F249B1"/>
    <w:multiLevelType w:val="hybridMultilevel"/>
    <w:tmpl w:val="F710E9E4"/>
    <w:lvl w:ilvl="0" w:tplc="ED30FB30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2B4417"/>
    <w:multiLevelType w:val="hybridMultilevel"/>
    <w:tmpl w:val="C09E2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7C4002"/>
    <w:multiLevelType w:val="hybridMultilevel"/>
    <w:tmpl w:val="8764AAE6"/>
    <w:lvl w:ilvl="0" w:tplc="55A2B7AA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000EB3"/>
    <w:multiLevelType w:val="hybridMultilevel"/>
    <w:tmpl w:val="11600110"/>
    <w:lvl w:ilvl="0" w:tplc="0C3EEF0E">
      <w:start w:val="1"/>
      <w:numFmt w:val="decimal"/>
      <w:lvlText w:val="%1)"/>
      <w:lvlJc w:val="left"/>
      <w:pPr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6B5770"/>
    <w:multiLevelType w:val="multilevel"/>
    <w:tmpl w:val="04D601C2"/>
    <w:lvl w:ilvl="0">
      <w:start w:val="1"/>
      <w:numFmt w:val="decimal"/>
      <w:pStyle w:val="Heading1"/>
      <w:suff w:val="space"/>
      <w:lvlText w:val="%1. "/>
      <w:lvlJc w:val="left"/>
      <w:pPr>
        <w:ind w:left="567" w:hanging="567"/>
      </w:pPr>
      <w:rPr>
        <w:rFonts w:hint="default"/>
        <w:sz w:val="28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 "/>
      <w:lvlJc w:val="left"/>
      <w:pPr>
        <w:ind w:left="567" w:hanging="567"/>
      </w:pPr>
      <w:rPr>
        <w:rFonts w:hint="default"/>
        <w:sz w:val="22"/>
        <w:szCs w:val="22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2D0C5C1F"/>
    <w:multiLevelType w:val="hybridMultilevel"/>
    <w:tmpl w:val="25DCEC7E"/>
    <w:lvl w:ilvl="0" w:tplc="EBBC0C0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2C687F"/>
    <w:multiLevelType w:val="hybridMultilevel"/>
    <w:tmpl w:val="14B6D2DA"/>
    <w:lvl w:ilvl="0" w:tplc="8F58CC02">
      <w:start w:val="1"/>
      <w:numFmt w:val="decimal"/>
      <w:lvlText w:val="%1."/>
      <w:lvlJc w:val="left"/>
      <w:pPr>
        <w:tabs>
          <w:tab w:val="num" w:pos="1419"/>
        </w:tabs>
        <w:ind w:left="851" w:hanging="284"/>
      </w:pPr>
      <w:rPr>
        <w:rFonts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FD478A"/>
    <w:multiLevelType w:val="hybridMultilevel"/>
    <w:tmpl w:val="9612B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BF26CE"/>
    <w:multiLevelType w:val="hybridMultilevel"/>
    <w:tmpl w:val="C65438AC"/>
    <w:lvl w:ilvl="0" w:tplc="0C3EEF0E">
      <w:start w:val="1"/>
      <w:numFmt w:val="decimal"/>
      <w:lvlText w:val="%1)"/>
      <w:lvlJc w:val="left"/>
      <w:pPr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094072"/>
    <w:multiLevelType w:val="hybridMultilevel"/>
    <w:tmpl w:val="1E3C3B8C"/>
    <w:lvl w:ilvl="0" w:tplc="FC469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E52E02"/>
    <w:multiLevelType w:val="hybridMultilevel"/>
    <w:tmpl w:val="3CDC43BC"/>
    <w:lvl w:ilvl="0" w:tplc="FC46981E">
      <w:start w:val="1"/>
      <w:numFmt w:val="bullet"/>
      <w:lvlText w:val=""/>
      <w:lvlJc w:val="left"/>
      <w:pPr>
        <w:ind w:left="567" w:firstLine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>
    <w:nsid w:val="403A427C"/>
    <w:multiLevelType w:val="hybridMultilevel"/>
    <w:tmpl w:val="AB683A66"/>
    <w:lvl w:ilvl="0" w:tplc="FC469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AC6B67E">
      <w:start w:val="1"/>
      <w:numFmt w:val="bullet"/>
      <w:lvlText w:val=""/>
      <w:lvlJc w:val="left"/>
      <w:pPr>
        <w:ind w:left="567" w:firstLine="284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611014"/>
    <w:multiLevelType w:val="hybridMultilevel"/>
    <w:tmpl w:val="1568A8FE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>
    <w:nsid w:val="44BE6908"/>
    <w:multiLevelType w:val="hybridMultilevel"/>
    <w:tmpl w:val="388A7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FB0A16"/>
    <w:multiLevelType w:val="hybridMultilevel"/>
    <w:tmpl w:val="1E366856"/>
    <w:lvl w:ilvl="0" w:tplc="9A5415B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66A1931"/>
    <w:multiLevelType w:val="hybridMultilevel"/>
    <w:tmpl w:val="3BBE6E48"/>
    <w:lvl w:ilvl="0" w:tplc="FC46981E">
      <w:start w:val="1"/>
      <w:numFmt w:val="bullet"/>
      <w:lvlText w:val=""/>
      <w:lvlJc w:val="left"/>
      <w:pPr>
        <w:ind w:left="567" w:firstLine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534D6ED9"/>
    <w:multiLevelType w:val="hybridMultilevel"/>
    <w:tmpl w:val="CE120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334ADD"/>
    <w:multiLevelType w:val="hybridMultilevel"/>
    <w:tmpl w:val="A2725C32"/>
    <w:lvl w:ilvl="0" w:tplc="FAE4B1E8">
      <w:start w:val="1"/>
      <w:numFmt w:val="bullet"/>
      <w:lvlText w:val=""/>
      <w:lvlJc w:val="left"/>
      <w:pPr>
        <w:ind w:left="567" w:firstLine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144624"/>
    <w:multiLevelType w:val="hybridMultilevel"/>
    <w:tmpl w:val="1276A898"/>
    <w:lvl w:ilvl="0" w:tplc="FC469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387EF6"/>
    <w:multiLevelType w:val="hybridMultilevel"/>
    <w:tmpl w:val="34343A8E"/>
    <w:lvl w:ilvl="0" w:tplc="D99E04BE">
      <w:start w:val="1"/>
      <w:numFmt w:val="bullet"/>
      <w:lvlText w:val=""/>
      <w:lvlJc w:val="left"/>
      <w:pPr>
        <w:ind w:left="567" w:firstLine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>
    <w:nsid w:val="71B90A34"/>
    <w:multiLevelType w:val="hybridMultilevel"/>
    <w:tmpl w:val="9984DAB2"/>
    <w:lvl w:ilvl="0" w:tplc="024ED8B0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>
    <w:nsid w:val="7990580A"/>
    <w:multiLevelType w:val="hybridMultilevel"/>
    <w:tmpl w:val="0D920DE8"/>
    <w:lvl w:ilvl="0" w:tplc="1D2EF6AE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>
    <w:nsid w:val="7ABE2AA1"/>
    <w:multiLevelType w:val="hybridMultilevel"/>
    <w:tmpl w:val="EDC8C89E"/>
    <w:lvl w:ilvl="0" w:tplc="027EF796">
      <w:start w:val="1"/>
      <w:numFmt w:val="decimal"/>
      <w:lvlText w:val="%1)"/>
      <w:lvlJc w:val="left"/>
      <w:pPr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950CD6"/>
    <w:multiLevelType w:val="hybridMultilevel"/>
    <w:tmpl w:val="E74E5EF2"/>
    <w:lvl w:ilvl="0" w:tplc="F36C21FE">
      <w:start w:val="10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ascii="Times New (W1)" w:hAnsi="Times New (W1)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31"/>
  </w:num>
  <w:num w:numId="3">
    <w:abstractNumId w:val="11"/>
  </w:num>
  <w:num w:numId="4">
    <w:abstractNumId w:val="14"/>
  </w:num>
  <w:num w:numId="5">
    <w:abstractNumId w:val="32"/>
  </w:num>
  <w:num w:numId="6">
    <w:abstractNumId w:val="23"/>
  </w:num>
  <w:num w:numId="7">
    <w:abstractNumId w:val="5"/>
  </w:num>
  <w:num w:numId="8">
    <w:abstractNumId w:val="15"/>
  </w:num>
  <w:num w:numId="9">
    <w:abstractNumId w:val="9"/>
  </w:num>
  <w:num w:numId="10">
    <w:abstractNumId w:val="29"/>
  </w:num>
  <w:num w:numId="11">
    <w:abstractNumId w:val="6"/>
  </w:num>
  <w:num w:numId="12">
    <w:abstractNumId w:val="7"/>
  </w:num>
  <w:num w:numId="13">
    <w:abstractNumId w:val="28"/>
  </w:num>
  <w:num w:numId="14">
    <w:abstractNumId w:val="24"/>
  </w:num>
  <w:num w:numId="15">
    <w:abstractNumId w:val="19"/>
  </w:num>
  <w:num w:numId="16">
    <w:abstractNumId w:val="18"/>
  </w:num>
  <w:num w:numId="17">
    <w:abstractNumId w:val="17"/>
  </w:num>
  <w:num w:numId="18">
    <w:abstractNumId w:val="12"/>
  </w:num>
  <w:num w:numId="19">
    <w:abstractNumId w:val="26"/>
  </w:num>
  <w:num w:numId="20">
    <w:abstractNumId w:val="3"/>
  </w:num>
  <w:num w:numId="21">
    <w:abstractNumId w:val="20"/>
  </w:num>
  <w:num w:numId="22">
    <w:abstractNumId w:val="27"/>
  </w:num>
  <w:num w:numId="23">
    <w:abstractNumId w:val="4"/>
  </w:num>
  <w:num w:numId="24">
    <w:abstractNumId w:val="30"/>
  </w:num>
  <w:num w:numId="25">
    <w:abstractNumId w:val="8"/>
  </w:num>
  <w:num w:numId="26">
    <w:abstractNumId w:val="10"/>
  </w:num>
  <w:num w:numId="27">
    <w:abstractNumId w:val="22"/>
  </w:num>
  <w:num w:numId="28">
    <w:abstractNumId w:val="2"/>
  </w:num>
  <w:num w:numId="29">
    <w:abstractNumId w:val="16"/>
  </w:num>
  <w:num w:numId="30">
    <w:abstractNumId w:val="21"/>
  </w:num>
  <w:num w:numId="31">
    <w:abstractNumId w:val="1"/>
  </w:num>
  <w:num w:numId="32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1"/>
  <w:drawingGridVerticalSpacing w:val="14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D4D"/>
    <w:rsid w:val="00001065"/>
    <w:rsid w:val="00001FA2"/>
    <w:rsid w:val="0000270B"/>
    <w:rsid w:val="0000297A"/>
    <w:rsid w:val="00004528"/>
    <w:rsid w:val="000055E3"/>
    <w:rsid w:val="00005CA5"/>
    <w:rsid w:val="00005EDF"/>
    <w:rsid w:val="00006E3B"/>
    <w:rsid w:val="000075F0"/>
    <w:rsid w:val="0001253C"/>
    <w:rsid w:val="00012D5B"/>
    <w:rsid w:val="0001360E"/>
    <w:rsid w:val="00013A1E"/>
    <w:rsid w:val="000165FF"/>
    <w:rsid w:val="000172F0"/>
    <w:rsid w:val="00017AC6"/>
    <w:rsid w:val="000201C2"/>
    <w:rsid w:val="000204D8"/>
    <w:rsid w:val="000208BA"/>
    <w:rsid w:val="00020FE0"/>
    <w:rsid w:val="0002252E"/>
    <w:rsid w:val="00022897"/>
    <w:rsid w:val="00022934"/>
    <w:rsid w:val="00023C11"/>
    <w:rsid w:val="0002495F"/>
    <w:rsid w:val="00025EF0"/>
    <w:rsid w:val="0002647B"/>
    <w:rsid w:val="000265A2"/>
    <w:rsid w:val="000268F9"/>
    <w:rsid w:val="00026DDE"/>
    <w:rsid w:val="00030A15"/>
    <w:rsid w:val="00033F33"/>
    <w:rsid w:val="0003402D"/>
    <w:rsid w:val="0003628E"/>
    <w:rsid w:val="00036978"/>
    <w:rsid w:val="000376B5"/>
    <w:rsid w:val="000404E3"/>
    <w:rsid w:val="000406F3"/>
    <w:rsid w:val="000408E0"/>
    <w:rsid w:val="00043DA4"/>
    <w:rsid w:val="0004574F"/>
    <w:rsid w:val="0004596D"/>
    <w:rsid w:val="00046164"/>
    <w:rsid w:val="00051B41"/>
    <w:rsid w:val="00053579"/>
    <w:rsid w:val="00053D15"/>
    <w:rsid w:val="00054217"/>
    <w:rsid w:val="00056266"/>
    <w:rsid w:val="0005671F"/>
    <w:rsid w:val="00056EF9"/>
    <w:rsid w:val="0006059C"/>
    <w:rsid w:val="00061459"/>
    <w:rsid w:val="000614A1"/>
    <w:rsid w:val="00063123"/>
    <w:rsid w:val="000640D8"/>
    <w:rsid w:val="000656E8"/>
    <w:rsid w:val="00066047"/>
    <w:rsid w:val="0007043B"/>
    <w:rsid w:val="00070824"/>
    <w:rsid w:val="000711FD"/>
    <w:rsid w:val="00071F25"/>
    <w:rsid w:val="00073D62"/>
    <w:rsid w:val="00076648"/>
    <w:rsid w:val="000773A3"/>
    <w:rsid w:val="00077875"/>
    <w:rsid w:val="00077B83"/>
    <w:rsid w:val="000816F2"/>
    <w:rsid w:val="000827D8"/>
    <w:rsid w:val="00082E45"/>
    <w:rsid w:val="00083246"/>
    <w:rsid w:val="000857BC"/>
    <w:rsid w:val="00086C63"/>
    <w:rsid w:val="00086C6C"/>
    <w:rsid w:val="0008731B"/>
    <w:rsid w:val="00090207"/>
    <w:rsid w:val="00091249"/>
    <w:rsid w:val="000913F7"/>
    <w:rsid w:val="000914D8"/>
    <w:rsid w:val="000937B5"/>
    <w:rsid w:val="00093E53"/>
    <w:rsid w:val="00094A55"/>
    <w:rsid w:val="00094C8C"/>
    <w:rsid w:val="00095002"/>
    <w:rsid w:val="00096FD5"/>
    <w:rsid w:val="00097B5B"/>
    <w:rsid w:val="00097EC6"/>
    <w:rsid w:val="000A0A6B"/>
    <w:rsid w:val="000A326D"/>
    <w:rsid w:val="000A5122"/>
    <w:rsid w:val="000A5C7F"/>
    <w:rsid w:val="000A615F"/>
    <w:rsid w:val="000A7393"/>
    <w:rsid w:val="000A7818"/>
    <w:rsid w:val="000A7C0F"/>
    <w:rsid w:val="000B03FD"/>
    <w:rsid w:val="000B0587"/>
    <w:rsid w:val="000B0BF9"/>
    <w:rsid w:val="000B16EA"/>
    <w:rsid w:val="000B1D8C"/>
    <w:rsid w:val="000B1EED"/>
    <w:rsid w:val="000B1FED"/>
    <w:rsid w:val="000B32A1"/>
    <w:rsid w:val="000B4302"/>
    <w:rsid w:val="000B451A"/>
    <w:rsid w:val="000B61DB"/>
    <w:rsid w:val="000B7A51"/>
    <w:rsid w:val="000C3070"/>
    <w:rsid w:val="000C42CE"/>
    <w:rsid w:val="000C4B1E"/>
    <w:rsid w:val="000C6416"/>
    <w:rsid w:val="000C72F0"/>
    <w:rsid w:val="000C7BF6"/>
    <w:rsid w:val="000D0061"/>
    <w:rsid w:val="000D38CC"/>
    <w:rsid w:val="000D3C66"/>
    <w:rsid w:val="000D412B"/>
    <w:rsid w:val="000D4D8A"/>
    <w:rsid w:val="000D51F7"/>
    <w:rsid w:val="000D5F03"/>
    <w:rsid w:val="000D6FA3"/>
    <w:rsid w:val="000D79F2"/>
    <w:rsid w:val="000E00E8"/>
    <w:rsid w:val="000E0F44"/>
    <w:rsid w:val="000E14E4"/>
    <w:rsid w:val="000E236A"/>
    <w:rsid w:val="000E2871"/>
    <w:rsid w:val="000E2974"/>
    <w:rsid w:val="000E3390"/>
    <w:rsid w:val="000E36D9"/>
    <w:rsid w:val="000E403E"/>
    <w:rsid w:val="000E4E38"/>
    <w:rsid w:val="000E710C"/>
    <w:rsid w:val="000F02D0"/>
    <w:rsid w:val="000F03C0"/>
    <w:rsid w:val="000F04E3"/>
    <w:rsid w:val="000F0691"/>
    <w:rsid w:val="000F1A83"/>
    <w:rsid w:val="000F21D0"/>
    <w:rsid w:val="000F342D"/>
    <w:rsid w:val="000F3851"/>
    <w:rsid w:val="000F42D0"/>
    <w:rsid w:val="000F4861"/>
    <w:rsid w:val="000F4B7C"/>
    <w:rsid w:val="000F60C2"/>
    <w:rsid w:val="000F64BB"/>
    <w:rsid w:val="0010085C"/>
    <w:rsid w:val="0010136D"/>
    <w:rsid w:val="001013D1"/>
    <w:rsid w:val="0010277F"/>
    <w:rsid w:val="001033D4"/>
    <w:rsid w:val="00103B4A"/>
    <w:rsid w:val="0010416A"/>
    <w:rsid w:val="00104D8E"/>
    <w:rsid w:val="00105FC3"/>
    <w:rsid w:val="0010760E"/>
    <w:rsid w:val="001076E4"/>
    <w:rsid w:val="0011218B"/>
    <w:rsid w:val="00112D75"/>
    <w:rsid w:val="0011378B"/>
    <w:rsid w:val="00113AE9"/>
    <w:rsid w:val="00113E85"/>
    <w:rsid w:val="00113F16"/>
    <w:rsid w:val="001149AA"/>
    <w:rsid w:val="001153F4"/>
    <w:rsid w:val="00115451"/>
    <w:rsid w:val="0011652F"/>
    <w:rsid w:val="0012040D"/>
    <w:rsid w:val="00122EC9"/>
    <w:rsid w:val="00124197"/>
    <w:rsid w:val="001245CC"/>
    <w:rsid w:val="00126273"/>
    <w:rsid w:val="00126AD4"/>
    <w:rsid w:val="00127416"/>
    <w:rsid w:val="0013024B"/>
    <w:rsid w:val="00130B8B"/>
    <w:rsid w:val="00133C28"/>
    <w:rsid w:val="00137F62"/>
    <w:rsid w:val="00140BA8"/>
    <w:rsid w:val="0014155A"/>
    <w:rsid w:val="0014483D"/>
    <w:rsid w:val="00144D6E"/>
    <w:rsid w:val="00144E5D"/>
    <w:rsid w:val="0014699C"/>
    <w:rsid w:val="001474AC"/>
    <w:rsid w:val="00147DB2"/>
    <w:rsid w:val="0015038E"/>
    <w:rsid w:val="00150C58"/>
    <w:rsid w:val="00150E8C"/>
    <w:rsid w:val="00151C05"/>
    <w:rsid w:val="00151C82"/>
    <w:rsid w:val="0015329F"/>
    <w:rsid w:val="00156752"/>
    <w:rsid w:val="00156F68"/>
    <w:rsid w:val="00161928"/>
    <w:rsid w:val="001631C8"/>
    <w:rsid w:val="00163B0E"/>
    <w:rsid w:val="00163C00"/>
    <w:rsid w:val="00164C8A"/>
    <w:rsid w:val="00165A6E"/>
    <w:rsid w:val="00166E69"/>
    <w:rsid w:val="00170CBD"/>
    <w:rsid w:val="001736DB"/>
    <w:rsid w:val="00173AF9"/>
    <w:rsid w:val="00173B01"/>
    <w:rsid w:val="00175376"/>
    <w:rsid w:val="00175393"/>
    <w:rsid w:val="001776B4"/>
    <w:rsid w:val="00177761"/>
    <w:rsid w:val="00180A40"/>
    <w:rsid w:val="00180CB1"/>
    <w:rsid w:val="001817B9"/>
    <w:rsid w:val="00182D2E"/>
    <w:rsid w:val="00184F12"/>
    <w:rsid w:val="0018538B"/>
    <w:rsid w:val="00185F18"/>
    <w:rsid w:val="00187739"/>
    <w:rsid w:val="00190793"/>
    <w:rsid w:val="00190C3A"/>
    <w:rsid w:val="0019137E"/>
    <w:rsid w:val="001915A7"/>
    <w:rsid w:val="00192519"/>
    <w:rsid w:val="00192D20"/>
    <w:rsid w:val="00192F6D"/>
    <w:rsid w:val="00193509"/>
    <w:rsid w:val="00193B57"/>
    <w:rsid w:val="00193E40"/>
    <w:rsid w:val="00195D81"/>
    <w:rsid w:val="00195F2C"/>
    <w:rsid w:val="001961BE"/>
    <w:rsid w:val="00196BDD"/>
    <w:rsid w:val="001A14EF"/>
    <w:rsid w:val="001A20D4"/>
    <w:rsid w:val="001A2C52"/>
    <w:rsid w:val="001A5EB6"/>
    <w:rsid w:val="001A61B0"/>
    <w:rsid w:val="001B0581"/>
    <w:rsid w:val="001B0B06"/>
    <w:rsid w:val="001B1708"/>
    <w:rsid w:val="001B24A0"/>
    <w:rsid w:val="001B35D1"/>
    <w:rsid w:val="001B35E8"/>
    <w:rsid w:val="001B67B2"/>
    <w:rsid w:val="001B6B7E"/>
    <w:rsid w:val="001B6C6D"/>
    <w:rsid w:val="001C055B"/>
    <w:rsid w:val="001C0EFC"/>
    <w:rsid w:val="001C1352"/>
    <w:rsid w:val="001C2B9D"/>
    <w:rsid w:val="001C436F"/>
    <w:rsid w:val="001C43A7"/>
    <w:rsid w:val="001C49DF"/>
    <w:rsid w:val="001C515C"/>
    <w:rsid w:val="001C6A04"/>
    <w:rsid w:val="001D028C"/>
    <w:rsid w:val="001D0A4D"/>
    <w:rsid w:val="001D0A88"/>
    <w:rsid w:val="001D0F94"/>
    <w:rsid w:val="001D1164"/>
    <w:rsid w:val="001D1654"/>
    <w:rsid w:val="001D1A07"/>
    <w:rsid w:val="001D1B75"/>
    <w:rsid w:val="001D2705"/>
    <w:rsid w:val="001D3BD9"/>
    <w:rsid w:val="001D5C87"/>
    <w:rsid w:val="001D732E"/>
    <w:rsid w:val="001E10B2"/>
    <w:rsid w:val="001E19D0"/>
    <w:rsid w:val="001E3382"/>
    <w:rsid w:val="001E388E"/>
    <w:rsid w:val="001E3E67"/>
    <w:rsid w:val="001E4528"/>
    <w:rsid w:val="001E464C"/>
    <w:rsid w:val="001E631E"/>
    <w:rsid w:val="001E6AD3"/>
    <w:rsid w:val="001E75CA"/>
    <w:rsid w:val="001E7D5A"/>
    <w:rsid w:val="001F083E"/>
    <w:rsid w:val="001F195B"/>
    <w:rsid w:val="001F376F"/>
    <w:rsid w:val="001F421E"/>
    <w:rsid w:val="001F4C25"/>
    <w:rsid w:val="00200385"/>
    <w:rsid w:val="00200610"/>
    <w:rsid w:val="00201837"/>
    <w:rsid w:val="002020D4"/>
    <w:rsid w:val="002026D1"/>
    <w:rsid w:val="002035D1"/>
    <w:rsid w:val="00203859"/>
    <w:rsid w:val="002038C2"/>
    <w:rsid w:val="00203D67"/>
    <w:rsid w:val="00204EA5"/>
    <w:rsid w:val="00206490"/>
    <w:rsid w:val="0020722C"/>
    <w:rsid w:val="002077E1"/>
    <w:rsid w:val="00207B60"/>
    <w:rsid w:val="002107CE"/>
    <w:rsid w:val="002109BB"/>
    <w:rsid w:val="00210E96"/>
    <w:rsid w:val="00211AA4"/>
    <w:rsid w:val="0021252C"/>
    <w:rsid w:val="00212A04"/>
    <w:rsid w:val="00212CAF"/>
    <w:rsid w:val="00212E52"/>
    <w:rsid w:val="00213FC2"/>
    <w:rsid w:val="00217531"/>
    <w:rsid w:val="00217851"/>
    <w:rsid w:val="00220CA4"/>
    <w:rsid w:val="0022137E"/>
    <w:rsid w:val="0022140D"/>
    <w:rsid w:val="00222FB9"/>
    <w:rsid w:val="00223A99"/>
    <w:rsid w:val="00225561"/>
    <w:rsid w:val="00226113"/>
    <w:rsid w:val="00226A34"/>
    <w:rsid w:val="00227333"/>
    <w:rsid w:val="002277F6"/>
    <w:rsid w:val="0023005F"/>
    <w:rsid w:val="00230B87"/>
    <w:rsid w:val="002322D5"/>
    <w:rsid w:val="00232677"/>
    <w:rsid w:val="00232846"/>
    <w:rsid w:val="00233D94"/>
    <w:rsid w:val="00234517"/>
    <w:rsid w:val="002354C7"/>
    <w:rsid w:val="00236DEF"/>
    <w:rsid w:val="00237482"/>
    <w:rsid w:val="00237961"/>
    <w:rsid w:val="00242655"/>
    <w:rsid w:val="002431AE"/>
    <w:rsid w:val="00245293"/>
    <w:rsid w:val="00246397"/>
    <w:rsid w:val="002474D1"/>
    <w:rsid w:val="00247ABB"/>
    <w:rsid w:val="00247B8A"/>
    <w:rsid w:val="00250A6D"/>
    <w:rsid w:val="00250A9D"/>
    <w:rsid w:val="00251184"/>
    <w:rsid w:val="00251819"/>
    <w:rsid w:val="00251C08"/>
    <w:rsid w:val="00251E07"/>
    <w:rsid w:val="00251E72"/>
    <w:rsid w:val="00253428"/>
    <w:rsid w:val="00253C16"/>
    <w:rsid w:val="0025493B"/>
    <w:rsid w:val="00254ED2"/>
    <w:rsid w:val="00255046"/>
    <w:rsid w:val="00255315"/>
    <w:rsid w:val="00255954"/>
    <w:rsid w:val="00255DDF"/>
    <w:rsid w:val="002563C1"/>
    <w:rsid w:val="002572D1"/>
    <w:rsid w:val="00257A9D"/>
    <w:rsid w:val="00257B72"/>
    <w:rsid w:val="00257F33"/>
    <w:rsid w:val="00260563"/>
    <w:rsid w:val="002665D3"/>
    <w:rsid w:val="0026665A"/>
    <w:rsid w:val="00267922"/>
    <w:rsid w:val="002679A8"/>
    <w:rsid w:val="00271026"/>
    <w:rsid w:val="00271319"/>
    <w:rsid w:val="00271825"/>
    <w:rsid w:val="00271F3C"/>
    <w:rsid w:val="0027321C"/>
    <w:rsid w:val="00273ECA"/>
    <w:rsid w:val="002741A9"/>
    <w:rsid w:val="00274A5C"/>
    <w:rsid w:val="00275AFA"/>
    <w:rsid w:val="00276A4A"/>
    <w:rsid w:val="00276D3E"/>
    <w:rsid w:val="002770BE"/>
    <w:rsid w:val="002775FA"/>
    <w:rsid w:val="0028130C"/>
    <w:rsid w:val="0028184C"/>
    <w:rsid w:val="00283213"/>
    <w:rsid w:val="00283909"/>
    <w:rsid w:val="0028513B"/>
    <w:rsid w:val="0028569B"/>
    <w:rsid w:val="002857CC"/>
    <w:rsid w:val="00286359"/>
    <w:rsid w:val="0028788D"/>
    <w:rsid w:val="0029268C"/>
    <w:rsid w:val="00293693"/>
    <w:rsid w:val="00295DA4"/>
    <w:rsid w:val="00295F5F"/>
    <w:rsid w:val="00297983"/>
    <w:rsid w:val="002A02BE"/>
    <w:rsid w:val="002A0D20"/>
    <w:rsid w:val="002A136D"/>
    <w:rsid w:val="002A2B09"/>
    <w:rsid w:val="002A3079"/>
    <w:rsid w:val="002A39FE"/>
    <w:rsid w:val="002A4332"/>
    <w:rsid w:val="002A4C64"/>
    <w:rsid w:val="002A5B76"/>
    <w:rsid w:val="002A6024"/>
    <w:rsid w:val="002A62D1"/>
    <w:rsid w:val="002A6C2E"/>
    <w:rsid w:val="002B2C26"/>
    <w:rsid w:val="002B38E5"/>
    <w:rsid w:val="002B39AD"/>
    <w:rsid w:val="002B455B"/>
    <w:rsid w:val="002B50CC"/>
    <w:rsid w:val="002B71B6"/>
    <w:rsid w:val="002B71F0"/>
    <w:rsid w:val="002B76F3"/>
    <w:rsid w:val="002C0E48"/>
    <w:rsid w:val="002C1B4F"/>
    <w:rsid w:val="002C1C40"/>
    <w:rsid w:val="002C1C4B"/>
    <w:rsid w:val="002C20A7"/>
    <w:rsid w:val="002C4403"/>
    <w:rsid w:val="002C44EA"/>
    <w:rsid w:val="002C527E"/>
    <w:rsid w:val="002C6079"/>
    <w:rsid w:val="002D1544"/>
    <w:rsid w:val="002D2225"/>
    <w:rsid w:val="002D2739"/>
    <w:rsid w:val="002D4343"/>
    <w:rsid w:val="002D5B25"/>
    <w:rsid w:val="002D6319"/>
    <w:rsid w:val="002D6607"/>
    <w:rsid w:val="002D6654"/>
    <w:rsid w:val="002E07C1"/>
    <w:rsid w:val="002E1B0D"/>
    <w:rsid w:val="002E2172"/>
    <w:rsid w:val="002E25E7"/>
    <w:rsid w:val="002E41CB"/>
    <w:rsid w:val="002E4DFB"/>
    <w:rsid w:val="002E5280"/>
    <w:rsid w:val="002E5A59"/>
    <w:rsid w:val="002E6951"/>
    <w:rsid w:val="002E6BF4"/>
    <w:rsid w:val="002E78B1"/>
    <w:rsid w:val="002E7BCB"/>
    <w:rsid w:val="002F0043"/>
    <w:rsid w:val="002F06E5"/>
    <w:rsid w:val="002F187A"/>
    <w:rsid w:val="002F1B7E"/>
    <w:rsid w:val="002F263E"/>
    <w:rsid w:val="002F27DA"/>
    <w:rsid w:val="002F2E45"/>
    <w:rsid w:val="002F3BC4"/>
    <w:rsid w:val="002F535B"/>
    <w:rsid w:val="002F6B89"/>
    <w:rsid w:val="002F773C"/>
    <w:rsid w:val="00300AF5"/>
    <w:rsid w:val="00302151"/>
    <w:rsid w:val="00302374"/>
    <w:rsid w:val="003036C9"/>
    <w:rsid w:val="00303854"/>
    <w:rsid w:val="003042CD"/>
    <w:rsid w:val="00304F3E"/>
    <w:rsid w:val="00305CB6"/>
    <w:rsid w:val="0030733F"/>
    <w:rsid w:val="00310518"/>
    <w:rsid w:val="0031119B"/>
    <w:rsid w:val="00312049"/>
    <w:rsid w:val="0031446B"/>
    <w:rsid w:val="00315AFB"/>
    <w:rsid w:val="003167ED"/>
    <w:rsid w:val="003168DB"/>
    <w:rsid w:val="00317468"/>
    <w:rsid w:val="00317F37"/>
    <w:rsid w:val="00321406"/>
    <w:rsid w:val="003230F2"/>
    <w:rsid w:val="0032472F"/>
    <w:rsid w:val="003264E6"/>
    <w:rsid w:val="0032739F"/>
    <w:rsid w:val="003277D3"/>
    <w:rsid w:val="00330A81"/>
    <w:rsid w:val="00330D50"/>
    <w:rsid w:val="00330DAB"/>
    <w:rsid w:val="00332B6B"/>
    <w:rsid w:val="003339E1"/>
    <w:rsid w:val="00333AB6"/>
    <w:rsid w:val="003345D6"/>
    <w:rsid w:val="00335C3A"/>
    <w:rsid w:val="00335D55"/>
    <w:rsid w:val="00336924"/>
    <w:rsid w:val="00336B1E"/>
    <w:rsid w:val="003378DC"/>
    <w:rsid w:val="00337925"/>
    <w:rsid w:val="003403DE"/>
    <w:rsid w:val="00340A8C"/>
    <w:rsid w:val="00340BD5"/>
    <w:rsid w:val="003417D0"/>
    <w:rsid w:val="00342BC3"/>
    <w:rsid w:val="003437B8"/>
    <w:rsid w:val="003449B6"/>
    <w:rsid w:val="003455D1"/>
    <w:rsid w:val="00345D37"/>
    <w:rsid w:val="00345DC8"/>
    <w:rsid w:val="0034618C"/>
    <w:rsid w:val="00346B96"/>
    <w:rsid w:val="003511E2"/>
    <w:rsid w:val="00351FA6"/>
    <w:rsid w:val="0035222E"/>
    <w:rsid w:val="00352406"/>
    <w:rsid w:val="00353C97"/>
    <w:rsid w:val="003566A3"/>
    <w:rsid w:val="003568AF"/>
    <w:rsid w:val="00360B06"/>
    <w:rsid w:val="00361B9A"/>
    <w:rsid w:val="00361ED9"/>
    <w:rsid w:val="003648A2"/>
    <w:rsid w:val="00364E0F"/>
    <w:rsid w:val="0036506C"/>
    <w:rsid w:val="00365ACA"/>
    <w:rsid w:val="00366204"/>
    <w:rsid w:val="00370013"/>
    <w:rsid w:val="00370159"/>
    <w:rsid w:val="00370211"/>
    <w:rsid w:val="00370314"/>
    <w:rsid w:val="00371088"/>
    <w:rsid w:val="003710D5"/>
    <w:rsid w:val="00371F51"/>
    <w:rsid w:val="003722F1"/>
    <w:rsid w:val="0037256E"/>
    <w:rsid w:val="003732E9"/>
    <w:rsid w:val="003733D5"/>
    <w:rsid w:val="00374D2B"/>
    <w:rsid w:val="003757AA"/>
    <w:rsid w:val="00376DBD"/>
    <w:rsid w:val="0037768F"/>
    <w:rsid w:val="00380613"/>
    <w:rsid w:val="00380897"/>
    <w:rsid w:val="00380AD1"/>
    <w:rsid w:val="00381382"/>
    <w:rsid w:val="00382E86"/>
    <w:rsid w:val="00383E8E"/>
    <w:rsid w:val="00384781"/>
    <w:rsid w:val="00385CCD"/>
    <w:rsid w:val="0038604D"/>
    <w:rsid w:val="003875F0"/>
    <w:rsid w:val="003877CA"/>
    <w:rsid w:val="00387999"/>
    <w:rsid w:val="00387E16"/>
    <w:rsid w:val="00390329"/>
    <w:rsid w:val="00390B2A"/>
    <w:rsid w:val="003912ED"/>
    <w:rsid w:val="0039196A"/>
    <w:rsid w:val="00391DE6"/>
    <w:rsid w:val="00392110"/>
    <w:rsid w:val="003925E2"/>
    <w:rsid w:val="00393C9D"/>
    <w:rsid w:val="00394131"/>
    <w:rsid w:val="00394E57"/>
    <w:rsid w:val="00396143"/>
    <w:rsid w:val="00396850"/>
    <w:rsid w:val="003971E9"/>
    <w:rsid w:val="00397836"/>
    <w:rsid w:val="003A0A7B"/>
    <w:rsid w:val="003A3143"/>
    <w:rsid w:val="003A3195"/>
    <w:rsid w:val="003A344C"/>
    <w:rsid w:val="003A3F70"/>
    <w:rsid w:val="003A4004"/>
    <w:rsid w:val="003A4059"/>
    <w:rsid w:val="003A4950"/>
    <w:rsid w:val="003A65E2"/>
    <w:rsid w:val="003A7262"/>
    <w:rsid w:val="003B09DB"/>
    <w:rsid w:val="003B1EC5"/>
    <w:rsid w:val="003B324E"/>
    <w:rsid w:val="003B3754"/>
    <w:rsid w:val="003B37F8"/>
    <w:rsid w:val="003B40FE"/>
    <w:rsid w:val="003B53A8"/>
    <w:rsid w:val="003B5B8A"/>
    <w:rsid w:val="003B6B03"/>
    <w:rsid w:val="003B6EAC"/>
    <w:rsid w:val="003B7017"/>
    <w:rsid w:val="003C0019"/>
    <w:rsid w:val="003C04B1"/>
    <w:rsid w:val="003C145A"/>
    <w:rsid w:val="003C1803"/>
    <w:rsid w:val="003C26B5"/>
    <w:rsid w:val="003C2F89"/>
    <w:rsid w:val="003C3631"/>
    <w:rsid w:val="003C4C58"/>
    <w:rsid w:val="003C540C"/>
    <w:rsid w:val="003C59EC"/>
    <w:rsid w:val="003C5CA2"/>
    <w:rsid w:val="003C63B4"/>
    <w:rsid w:val="003D1060"/>
    <w:rsid w:val="003D2AE3"/>
    <w:rsid w:val="003D34AA"/>
    <w:rsid w:val="003D3756"/>
    <w:rsid w:val="003D43ED"/>
    <w:rsid w:val="003D44D5"/>
    <w:rsid w:val="003D595E"/>
    <w:rsid w:val="003D7D0D"/>
    <w:rsid w:val="003E0459"/>
    <w:rsid w:val="003E04D4"/>
    <w:rsid w:val="003E2119"/>
    <w:rsid w:val="003E2CE0"/>
    <w:rsid w:val="003E39A3"/>
    <w:rsid w:val="003E4EC2"/>
    <w:rsid w:val="003E57B0"/>
    <w:rsid w:val="003E6097"/>
    <w:rsid w:val="003E636B"/>
    <w:rsid w:val="003E63B7"/>
    <w:rsid w:val="003F0227"/>
    <w:rsid w:val="003F0601"/>
    <w:rsid w:val="003F15ED"/>
    <w:rsid w:val="003F1A5B"/>
    <w:rsid w:val="003F2205"/>
    <w:rsid w:val="003F28FE"/>
    <w:rsid w:val="003F3F13"/>
    <w:rsid w:val="003F3FA6"/>
    <w:rsid w:val="003F4477"/>
    <w:rsid w:val="003F4CE6"/>
    <w:rsid w:val="003F5890"/>
    <w:rsid w:val="003F680E"/>
    <w:rsid w:val="00400FC4"/>
    <w:rsid w:val="004015F1"/>
    <w:rsid w:val="00401F24"/>
    <w:rsid w:val="0040279E"/>
    <w:rsid w:val="004027B8"/>
    <w:rsid w:val="00402CA8"/>
    <w:rsid w:val="00402CE3"/>
    <w:rsid w:val="004044CC"/>
    <w:rsid w:val="00405A68"/>
    <w:rsid w:val="00407A77"/>
    <w:rsid w:val="004106B6"/>
    <w:rsid w:val="00410819"/>
    <w:rsid w:val="00410CC7"/>
    <w:rsid w:val="004116ED"/>
    <w:rsid w:val="00412290"/>
    <w:rsid w:val="0041261D"/>
    <w:rsid w:val="00414695"/>
    <w:rsid w:val="0041536C"/>
    <w:rsid w:val="004168F1"/>
    <w:rsid w:val="004203A2"/>
    <w:rsid w:val="004205F9"/>
    <w:rsid w:val="00421486"/>
    <w:rsid w:val="00421FE0"/>
    <w:rsid w:val="00422B0E"/>
    <w:rsid w:val="0043096F"/>
    <w:rsid w:val="00432C70"/>
    <w:rsid w:val="004336DD"/>
    <w:rsid w:val="00433782"/>
    <w:rsid w:val="00436337"/>
    <w:rsid w:val="004406B5"/>
    <w:rsid w:val="004411DE"/>
    <w:rsid w:val="00441708"/>
    <w:rsid w:val="0044348F"/>
    <w:rsid w:val="00443E7B"/>
    <w:rsid w:val="00444F5E"/>
    <w:rsid w:val="00445B87"/>
    <w:rsid w:val="004460E9"/>
    <w:rsid w:val="00447B65"/>
    <w:rsid w:val="00450840"/>
    <w:rsid w:val="00450DAA"/>
    <w:rsid w:val="00451EB4"/>
    <w:rsid w:val="00452334"/>
    <w:rsid w:val="00453BD1"/>
    <w:rsid w:val="00455533"/>
    <w:rsid w:val="004560A1"/>
    <w:rsid w:val="004561D1"/>
    <w:rsid w:val="0045644C"/>
    <w:rsid w:val="00456D6F"/>
    <w:rsid w:val="00457AF4"/>
    <w:rsid w:val="00457C4A"/>
    <w:rsid w:val="00460DDE"/>
    <w:rsid w:val="00462434"/>
    <w:rsid w:val="00462AF7"/>
    <w:rsid w:val="00462B94"/>
    <w:rsid w:val="004634F7"/>
    <w:rsid w:val="004637C0"/>
    <w:rsid w:val="00463F53"/>
    <w:rsid w:val="00464B87"/>
    <w:rsid w:val="004654A5"/>
    <w:rsid w:val="00465B55"/>
    <w:rsid w:val="0046606E"/>
    <w:rsid w:val="00466220"/>
    <w:rsid w:val="00467ABB"/>
    <w:rsid w:val="0047015F"/>
    <w:rsid w:val="00472BD4"/>
    <w:rsid w:val="00474E06"/>
    <w:rsid w:val="00475339"/>
    <w:rsid w:val="004753F9"/>
    <w:rsid w:val="00476232"/>
    <w:rsid w:val="0047678C"/>
    <w:rsid w:val="00480236"/>
    <w:rsid w:val="004819FB"/>
    <w:rsid w:val="00483728"/>
    <w:rsid w:val="00484EEC"/>
    <w:rsid w:val="0048514B"/>
    <w:rsid w:val="004855E7"/>
    <w:rsid w:val="004863DA"/>
    <w:rsid w:val="0048690F"/>
    <w:rsid w:val="0049031B"/>
    <w:rsid w:val="004909B8"/>
    <w:rsid w:val="00490B93"/>
    <w:rsid w:val="00490CE7"/>
    <w:rsid w:val="004910DE"/>
    <w:rsid w:val="00491942"/>
    <w:rsid w:val="004919D8"/>
    <w:rsid w:val="004923D7"/>
    <w:rsid w:val="0049336E"/>
    <w:rsid w:val="00493646"/>
    <w:rsid w:val="00493DBD"/>
    <w:rsid w:val="00495AA1"/>
    <w:rsid w:val="004970D3"/>
    <w:rsid w:val="004A1533"/>
    <w:rsid w:val="004A15A8"/>
    <w:rsid w:val="004A2A1F"/>
    <w:rsid w:val="004A31BF"/>
    <w:rsid w:val="004A324C"/>
    <w:rsid w:val="004A339A"/>
    <w:rsid w:val="004A401B"/>
    <w:rsid w:val="004A694F"/>
    <w:rsid w:val="004A7A6C"/>
    <w:rsid w:val="004A7E6C"/>
    <w:rsid w:val="004A7F42"/>
    <w:rsid w:val="004B12E6"/>
    <w:rsid w:val="004B1D31"/>
    <w:rsid w:val="004B29B9"/>
    <w:rsid w:val="004B2CCC"/>
    <w:rsid w:val="004B5728"/>
    <w:rsid w:val="004B6DF5"/>
    <w:rsid w:val="004B72DC"/>
    <w:rsid w:val="004B7AFB"/>
    <w:rsid w:val="004C073A"/>
    <w:rsid w:val="004C0777"/>
    <w:rsid w:val="004C3F47"/>
    <w:rsid w:val="004C4F35"/>
    <w:rsid w:val="004C5370"/>
    <w:rsid w:val="004C60D3"/>
    <w:rsid w:val="004C63AC"/>
    <w:rsid w:val="004C6E6A"/>
    <w:rsid w:val="004C6F77"/>
    <w:rsid w:val="004D0484"/>
    <w:rsid w:val="004D3697"/>
    <w:rsid w:val="004D4149"/>
    <w:rsid w:val="004D47E7"/>
    <w:rsid w:val="004D5220"/>
    <w:rsid w:val="004D5602"/>
    <w:rsid w:val="004D61A8"/>
    <w:rsid w:val="004D61BE"/>
    <w:rsid w:val="004D6ACE"/>
    <w:rsid w:val="004D717E"/>
    <w:rsid w:val="004E0405"/>
    <w:rsid w:val="004E0F1C"/>
    <w:rsid w:val="004E22D7"/>
    <w:rsid w:val="004E2C8B"/>
    <w:rsid w:val="004E2F4A"/>
    <w:rsid w:val="004E48CA"/>
    <w:rsid w:val="004E53DE"/>
    <w:rsid w:val="004E6740"/>
    <w:rsid w:val="004E6DDB"/>
    <w:rsid w:val="004E744D"/>
    <w:rsid w:val="004F0D50"/>
    <w:rsid w:val="004F3409"/>
    <w:rsid w:val="004F39F5"/>
    <w:rsid w:val="004F43F8"/>
    <w:rsid w:val="004F4677"/>
    <w:rsid w:val="004F7781"/>
    <w:rsid w:val="00500D56"/>
    <w:rsid w:val="00501BFB"/>
    <w:rsid w:val="00501E5B"/>
    <w:rsid w:val="0050203D"/>
    <w:rsid w:val="00504B46"/>
    <w:rsid w:val="005054CB"/>
    <w:rsid w:val="0050625F"/>
    <w:rsid w:val="00506869"/>
    <w:rsid w:val="00507151"/>
    <w:rsid w:val="00510566"/>
    <w:rsid w:val="00511128"/>
    <w:rsid w:val="00511B25"/>
    <w:rsid w:val="00511C20"/>
    <w:rsid w:val="00512773"/>
    <w:rsid w:val="00513532"/>
    <w:rsid w:val="005142AD"/>
    <w:rsid w:val="00514551"/>
    <w:rsid w:val="00515AF0"/>
    <w:rsid w:val="0051629E"/>
    <w:rsid w:val="00516F65"/>
    <w:rsid w:val="00517191"/>
    <w:rsid w:val="00517240"/>
    <w:rsid w:val="00517AE1"/>
    <w:rsid w:val="00517AF0"/>
    <w:rsid w:val="00520813"/>
    <w:rsid w:val="00520D64"/>
    <w:rsid w:val="005218B8"/>
    <w:rsid w:val="00521E54"/>
    <w:rsid w:val="00522B64"/>
    <w:rsid w:val="005243E3"/>
    <w:rsid w:val="0052540B"/>
    <w:rsid w:val="005263F3"/>
    <w:rsid w:val="005300E5"/>
    <w:rsid w:val="005301B1"/>
    <w:rsid w:val="00530E5D"/>
    <w:rsid w:val="00531B0F"/>
    <w:rsid w:val="0053354C"/>
    <w:rsid w:val="005348FF"/>
    <w:rsid w:val="00537310"/>
    <w:rsid w:val="005376F6"/>
    <w:rsid w:val="00537B5D"/>
    <w:rsid w:val="00541E21"/>
    <w:rsid w:val="00542013"/>
    <w:rsid w:val="00542292"/>
    <w:rsid w:val="00542622"/>
    <w:rsid w:val="00542B97"/>
    <w:rsid w:val="00544810"/>
    <w:rsid w:val="005451EC"/>
    <w:rsid w:val="00545353"/>
    <w:rsid w:val="005471EF"/>
    <w:rsid w:val="005478FD"/>
    <w:rsid w:val="00550DED"/>
    <w:rsid w:val="00551693"/>
    <w:rsid w:val="00551A49"/>
    <w:rsid w:val="00552AF4"/>
    <w:rsid w:val="00552D73"/>
    <w:rsid w:val="00553E6A"/>
    <w:rsid w:val="005541B1"/>
    <w:rsid w:val="00554886"/>
    <w:rsid w:val="00554E37"/>
    <w:rsid w:val="00556395"/>
    <w:rsid w:val="005566A9"/>
    <w:rsid w:val="005568B1"/>
    <w:rsid w:val="00556A78"/>
    <w:rsid w:val="0055770C"/>
    <w:rsid w:val="00560603"/>
    <w:rsid w:val="005608FF"/>
    <w:rsid w:val="00561609"/>
    <w:rsid w:val="0056217B"/>
    <w:rsid w:val="005631CC"/>
    <w:rsid w:val="00565F55"/>
    <w:rsid w:val="00567FCC"/>
    <w:rsid w:val="0057087A"/>
    <w:rsid w:val="00570A96"/>
    <w:rsid w:val="00570FFD"/>
    <w:rsid w:val="00571D90"/>
    <w:rsid w:val="0057337E"/>
    <w:rsid w:val="005736DA"/>
    <w:rsid w:val="0057394D"/>
    <w:rsid w:val="00573A59"/>
    <w:rsid w:val="00573C67"/>
    <w:rsid w:val="00574297"/>
    <w:rsid w:val="005767C8"/>
    <w:rsid w:val="00577908"/>
    <w:rsid w:val="00577B47"/>
    <w:rsid w:val="00577F15"/>
    <w:rsid w:val="00580EF2"/>
    <w:rsid w:val="005818F6"/>
    <w:rsid w:val="005843B8"/>
    <w:rsid w:val="0058529E"/>
    <w:rsid w:val="0058657D"/>
    <w:rsid w:val="005866E6"/>
    <w:rsid w:val="00586FF9"/>
    <w:rsid w:val="005870B5"/>
    <w:rsid w:val="0059021A"/>
    <w:rsid w:val="005904D2"/>
    <w:rsid w:val="00590797"/>
    <w:rsid w:val="0059118B"/>
    <w:rsid w:val="00591633"/>
    <w:rsid w:val="005922B4"/>
    <w:rsid w:val="00592542"/>
    <w:rsid w:val="00592662"/>
    <w:rsid w:val="00592D47"/>
    <w:rsid w:val="00594603"/>
    <w:rsid w:val="00594DB9"/>
    <w:rsid w:val="005A0229"/>
    <w:rsid w:val="005A0492"/>
    <w:rsid w:val="005A09D2"/>
    <w:rsid w:val="005A1E9F"/>
    <w:rsid w:val="005A21FC"/>
    <w:rsid w:val="005A25C6"/>
    <w:rsid w:val="005A4008"/>
    <w:rsid w:val="005A499B"/>
    <w:rsid w:val="005A59B1"/>
    <w:rsid w:val="005A64D2"/>
    <w:rsid w:val="005A67C6"/>
    <w:rsid w:val="005A69D3"/>
    <w:rsid w:val="005A70E5"/>
    <w:rsid w:val="005A79CF"/>
    <w:rsid w:val="005B0CB4"/>
    <w:rsid w:val="005B1F43"/>
    <w:rsid w:val="005B41AC"/>
    <w:rsid w:val="005B6061"/>
    <w:rsid w:val="005B70CB"/>
    <w:rsid w:val="005C07FC"/>
    <w:rsid w:val="005C0DAC"/>
    <w:rsid w:val="005C10CD"/>
    <w:rsid w:val="005C395A"/>
    <w:rsid w:val="005C3A1E"/>
    <w:rsid w:val="005C58E1"/>
    <w:rsid w:val="005C6839"/>
    <w:rsid w:val="005C6939"/>
    <w:rsid w:val="005C71D3"/>
    <w:rsid w:val="005C7304"/>
    <w:rsid w:val="005D1BD7"/>
    <w:rsid w:val="005D3FD8"/>
    <w:rsid w:val="005D42CE"/>
    <w:rsid w:val="005D43B2"/>
    <w:rsid w:val="005D6A22"/>
    <w:rsid w:val="005D7D1F"/>
    <w:rsid w:val="005E03E8"/>
    <w:rsid w:val="005E16E7"/>
    <w:rsid w:val="005E2303"/>
    <w:rsid w:val="005E28C3"/>
    <w:rsid w:val="005E2FCA"/>
    <w:rsid w:val="005E3C02"/>
    <w:rsid w:val="005E4398"/>
    <w:rsid w:val="005E517C"/>
    <w:rsid w:val="005E5767"/>
    <w:rsid w:val="005E7044"/>
    <w:rsid w:val="005E7127"/>
    <w:rsid w:val="005F1516"/>
    <w:rsid w:val="005F1E65"/>
    <w:rsid w:val="005F223A"/>
    <w:rsid w:val="005F2A47"/>
    <w:rsid w:val="005F478C"/>
    <w:rsid w:val="005F4C3A"/>
    <w:rsid w:val="005F4CA8"/>
    <w:rsid w:val="005F4E9E"/>
    <w:rsid w:val="005F57B0"/>
    <w:rsid w:val="005F6436"/>
    <w:rsid w:val="005F6942"/>
    <w:rsid w:val="006001EF"/>
    <w:rsid w:val="0060077F"/>
    <w:rsid w:val="00602D19"/>
    <w:rsid w:val="0060303E"/>
    <w:rsid w:val="00603182"/>
    <w:rsid w:val="00604DA8"/>
    <w:rsid w:val="0060526B"/>
    <w:rsid w:val="00605A29"/>
    <w:rsid w:val="006066EC"/>
    <w:rsid w:val="00607006"/>
    <w:rsid w:val="00610CE4"/>
    <w:rsid w:val="00610D5A"/>
    <w:rsid w:val="00610E66"/>
    <w:rsid w:val="00611D50"/>
    <w:rsid w:val="00612233"/>
    <w:rsid w:val="00613391"/>
    <w:rsid w:val="00613D4D"/>
    <w:rsid w:val="006147A2"/>
    <w:rsid w:val="00615A35"/>
    <w:rsid w:val="006176DB"/>
    <w:rsid w:val="006179B7"/>
    <w:rsid w:val="006215DD"/>
    <w:rsid w:val="006217DE"/>
    <w:rsid w:val="006232F2"/>
    <w:rsid w:val="00623587"/>
    <w:rsid w:val="00623EF2"/>
    <w:rsid w:val="006241EB"/>
    <w:rsid w:val="00624351"/>
    <w:rsid w:val="006243B6"/>
    <w:rsid w:val="00624431"/>
    <w:rsid w:val="00624EC9"/>
    <w:rsid w:val="00625B89"/>
    <w:rsid w:val="006269C3"/>
    <w:rsid w:val="006274A0"/>
    <w:rsid w:val="0063072C"/>
    <w:rsid w:val="00632012"/>
    <w:rsid w:val="00634467"/>
    <w:rsid w:val="006355BA"/>
    <w:rsid w:val="00636F5B"/>
    <w:rsid w:val="006406B3"/>
    <w:rsid w:val="0064098D"/>
    <w:rsid w:val="006423F3"/>
    <w:rsid w:val="00643430"/>
    <w:rsid w:val="00643C3F"/>
    <w:rsid w:val="00644893"/>
    <w:rsid w:val="006451E3"/>
    <w:rsid w:val="00645742"/>
    <w:rsid w:val="00645DB0"/>
    <w:rsid w:val="0064775C"/>
    <w:rsid w:val="006479B1"/>
    <w:rsid w:val="00652934"/>
    <w:rsid w:val="006563A0"/>
    <w:rsid w:val="00657EC2"/>
    <w:rsid w:val="00662D8E"/>
    <w:rsid w:val="00663760"/>
    <w:rsid w:val="00664C22"/>
    <w:rsid w:val="00665179"/>
    <w:rsid w:val="006658D8"/>
    <w:rsid w:val="00665A1D"/>
    <w:rsid w:val="00665EBA"/>
    <w:rsid w:val="00666A4E"/>
    <w:rsid w:val="00667741"/>
    <w:rsid w:val="0067065F"/>
    <w:rsid w:val="00670A2C"/>
    <w:rsid w:val="00670FBA"/>
    <w:rsid w:val="00672078"/>
    <w:rsid w:val="0067315B"/>
    <w:rsid w:val="00674827"/>
    <w:rsid w:val="00675ECD"/>
    <w:rsid w:val="006777D2"/>
    <w:rsid w:val="006807A8"/>
    <w:rsid w:val="00680CB6"/>
    <w:rsid w:val="006824BD"/>
    <w:rsid w:val="0068627C"/>
    <w:rsid w:val="00686EFC"/>
    <w:rsid w:val="00687670"/>
    <w:rsid w:val="006901B4"/>
    <w:rsid w:val="0069069B"/>
    <w:rsid w:val="00691DD6"/>
    <w:rsid w:val="00693182"/>
    <w:rsid w:val="00695078"/>
    <w:rsid w:val="006957FC"/>
    <w:rsid w:val="00695B4F"/>
    <w:rsid w:val="00695EA0"/>
    <w:rsid w:val="0069733F"/>
    <w:rsid w:val="006A0A2D"/>
    <w:rsid w:val="006A1497"/>
    <w:rsid w:val="006A2CA2"/>
    <w:rsid w:val="006A308C"/>
    <w:rsid w:val="006A461B"/>
    <w:rsid w:val="006A5542"/>
    <w:rsid w:val="006A59C1"/>
    <w:rsid w:val="006A5B8E"/>
    <w:rsid w:val="006A6930"/>
    <w:rsid w:val="006B0A0C"/>
    <w:rsid w:val="006B0FB6"/>
    <w:rsid w:val="006B1CC1"/>
    <w:rsid w:val="006B1FE0"/>
    <w:rsid w:val="006B28D5"/>
    <w:rsid w:val="006B2C60"/>
    <w:rsid w:val="006B2CBD"/>
    <w:rsid w:val="006B3F12"/>
    <w:rsid w:val="006B5A2D"/>
    <w:rsid w:val="006B5D09"/>
    <w:rsid w:val="006B63E6"/>
    <w:rsid w:val="006B7158"/>
    <w:rsid w:val="006B7C37"/>
    <w:rsid w:val="006C07FF"/>
    <w:rsid w:val="006C0D69"/>
    <w:rsid w:val="006C2730"/>
    <w:rsid w:val="006C2F2E"/>
    <w:rsid w:val="006C3356"/>
    <w:rsid w:val="006C37F0"/>
    <w:rsid w:val="006C4651"/>
    <w:rsid w:val="006C51B1"/>
    <w:rsid w:val="006C6743"/>
    <w:rsid w:val="006C6BA0"/>
    <w:rsid w:val="006D0A2F"/>
    <w:rsid w:val="006D1C9B"/>
    <w:rsid w:val="006D215E"/>
    <w:rsid w:val="006D3005"/>
    <w:rsid w:val="006D4F76"/>
    <w:rsid w:val="006D523B"/>
    <w:rsid w:val="006D55BB"/>
    <w:rsid w:val="006D66CF"/>
    <w:rsid w:val="006D7178"/>
    <w:rsid w:val="006E0774"/>
    <w:rsid w:val="006E0EDE"/>
    <w:rsid w:val="006E1188"/>
    <w:rsid w:val="006E1A9C"/>
    <w:rsid w:val="006E1B7D"/>
    <w:rsid w:val="006E1D32"/>
    <w:rsid w:val="006E23B3"/>
    <w:rsid w:val="006E2EB0"/>
    <w:rsid w:val="006E31B3"/>
    <w:rsid w:val="006E31D4"/>
    <w:rsid w:val="006E4C9F"/>
    <w:rsid w:val="006E4FEC"/>
    <w:rsid w:val="006E6C16"/>
    <w:rsid w:val="006E7A31"/>
    <w:rsid w:val="006E7B44"/>
    <w:rsid w:val="006E7BF6"/>
    <w:rsid w:val="006F0011"/>
    <w:rsid w:val="006F13DC"/>
    <w:rsid w:val="006F13E0"/>
    <w:rsid w:val="006F1E9E"/>
    <w:rsid w:val="006F2448"/>
    <w:rsid w:val="006F2EE5"/>
    <w:rsid w:val="006F32B0"/>
    <w:rsid w:val="006F3D6F"/>
    <w:rsid w:val="006F3F07"/>
    <w:rsid w:val="006F43E1"/>
    <w:rsid w:val="006F4902"/>
    <w:rsid w:val="006F60FC"/>
    <w:rsid w:val="006F685B"/>
    <w:rsid w:val="00700F2A"/>
    <w:rsid w:val="0070151A"/>
    <w:rsid w:val="00701D20"/>
    <w:rsid w:val="00703151"/>
    <w:rsid w:val="007054B4"/>
    <w:rsid w:val="00705933"/>
    <w:rsid w:val="00705DBE"/>
    <w:rsid w:val="00707584"/>
    <w:rsid w:val="007120EE"/>
    <w:rsid w:val="00713E76"/>
    <w:rsid w:val="00714FD9"/>
    <w:rsid w:val="007157A5"/>
    <w:rsid w:val="0071602B"/>
    <w:rsid w:val="00717857"/>
    <w:rsid w:val="007208B2"/>
    <w:rsid w:val="007212D6"/>
    <w:rsid w:val="007227F1"/>
    <w:rsid w:val="00722903"/>
    <w:rsid w:val="00722BDD"/>
    <w:rsid w:val="00723344"/>
    <w:rsid w:val="00724712"/>
    <w:rsid w:val="00724E5E"/>
    <w:rsid w:val="00726F2E"/>
    <w:rsid w:val="00727E1E"/>
    <w:rsid w:val="00731B95"/>
    <w:rsid w:val="00732190"/>
    <w:rsid w:val="007324E9"/>
    <w:rsid w:val="007336A9"/>
    <w:rsid w:val="007342EE"/>
    <w:rsid w:val="007353EA"/>
    <w:rsid w:val="00735BA7"/>
    <w:rsid w:val="007365A1"/>
    <w:rsid w:val="00736BE8"/>
    <w:rsid w:val="00737785"/>
    <w:rsid w:val="007403E8"/>
    <w:rsid w:val="007405E5"/>
    <w:rsid w:val="0074067B"/>
    <w:rsid w:val="0074082F"/>
    <w:rsid w:val="00741483"/>
    <w:rsid w:val="00741AD0"/>
    <w:rsid w:val="00741EDB"/>
    <w:rsid w:val="00743AC5"/>
    <w:rsid w:val="00745ADA"/>
    <w:rsid w:val="00746E51"/>
    <w:rsid w:val="00747A4E"/>
    <w:rsid w:val="00747FAB"/>
    <w:rsid w:val="00750589"/>
    <w:rsid w:val="007509C9"/>
    <w:rsid w:val="007520C1"/>
    <w:rsid w:val="00754185"/>
    <w:rsid w:val="007546ED"/>
    <w:rsid w:val="007557EE"/>
    <w:rsid w:val="007567A3"/>
    <w:rsid w:val="0075780B"/>
    <w:rsid w:val="00757BE0"/>
    <w:rsid w:val="00757FC4"/>
    <w:rsid w:val="007609EE"/>
    <w:rsid w:val="0076199D"/>
    <w:rsid w:val="00763A4B"/>
    <w:rsid w:val="00763A4D"/>
    <w:rsid w:val="00767414"/>
    <w:rsid w:val="00767D16"/>
    <w:rsid w:val="00767DEC"/>
    <w:rsid w:val="00767FCE"/>
    <w:rsid w:val="007703B8"/>
    <w:rsid w:val="007705C1"/>
    <w:rsid w:val="00771180"/>
    <w:rsid w:val="0077194C"/>
    <w:rsid w:val="00772934"/>
    <w:rsid w:val="00772C11"/>
    <w:rsid w:val="0077638B"/>
    <w:rsid w:val="0077670D"/>
    <w:rsid w:val="007770DB"/>
    <w:rsid w:val="0077725C"/>
    <w:rsid w:val="007772F7"/>
    <w:rsid w:val="00777AC6"/>
    <w:rsid w:val="007816F5"/>
    <w:rsid w:val="00781A61"/>
    <w:rsid w:val="00781B7B"/>
    <w:rsid w:val="00782E55"/>
    <w:rsid w:val="00783326"/>
    <w:rsid w:val="007834F4"/>
    <w:rsid w:val="0078420D"/>
    <w:rsid w:val="00784AFC"/>
    <w:rsid w:val="00785973"/>
    <w:rsid w:val="00785DFE"/>
    <w:rsid w:val="00787546"/>
    <w:rsid w:val="0078780E"/>
    <w:rsid w:val="00787A37"/>
    <w:rsid w:val="00787B0D"/>
    <w:rsid w:val="007910A8"/>
    <w:rsid w:val="00791FCA"/>
    <w:rsid w:val="0079203D"/>
    <w:rsid w:val="00792307"/>
    <w:rsid w:val="0079264D"/>
    <w:rsid w:val="007932A9"/>
    <w:rsid w:val="00795C7D"/>
    <w:rsid w:val="00796AA7"/>
    <w:rsid w:val="007A0585"/>
    <w:rsid w:val="007A0D2A"/>
    <w:rsid w:val="007A1705"/>
    <w:rsid w:val="007A1857"/>
    <w:rsid w:val="007A1DC1"/>
    <w:rsid w:val="007A2EF3"/>
    <w:rsid w:val="007A650D"/>
    <w:rsid w:val="007A708E"/>
    <w:rsid w:val="007A7882"/>
    <w:rsid w:val="007A7D42"/>
    <w:rsid w:val="007B1876"/>
    <w:rsid w:val="007B31FA"/>
    <w:rsid w:val="007B5289"/>
    <w:rsid w:val="007B576B"/>
    <w:rsid w:val="007B5E85"/>
    <w:rsid w:val="007B695B"/>
    <w:rsid w:val="007B6B3D"/>
    <w:rsid w:val="007B6F28"/>
    <w:rsid w:val="007B70FD"/>
    <w:rsid w:val="007B746A"/>
    <w:rsid w:val="007C0414"/>
    <w:rsid w:val="007C1172"/>
    <w:rsid w:val="007C1F31"/>
    <w:rsid w:val="007C2639"/>
    <w:rsid w:val="007C3CF7"/>
    <w:rsid w:val="007C4112"/>
    <w:rsid w:val="007C42EB"/>
    <w:rsid w:val="007C4371"/>
    <w:rsid w:val="007C4949"/>
    <w:rsid w:val="007C515D"/>
    <w:rsid w:val="007C6A69"/>
    <w:rsid w:val="007C6E48"/>
    <w:rsid w:val="007C70A7"/>
    <w:rsid w:val="007C7767"/>
    <w:rsid w:val="007D00F4"/>
    <w:rsid w:val="007D0112"/>
    <w:rsid w:val="007D0E47"/>
    <w:rsid w:val="007D10F1"/>
    <w:rsid w:val="007D1294"/>
    <w:rsid w:val="007D13C0"/>
    <w:rsid w:val="007D48E3"/>
    <w:rsid w:val="007D498B"/>
    <w:rsid w:val="007D4F7D"/>
    <w:rsid w:val="007D5688"/>
    <w:rsid w:val="007D56B1"/>
    <w:rsid w:val="007D6051"/>
    <w:rsid w:val="007D7852"/>
    <w:rsid w:val="007E00E0"/>
    <w:rsid w:val="007E0452"/>
    <w:rsid w:val="007E1976"/>
    <w:rsid w:val="007E1A51"/>
    <w:rsid w:val="007E1B76"/>
    <w:rsid w:val="007E2372"/>
    <w:rsid w:val="007E3C27"/>
    <w:rsid w:val="007E3F19"/>
    <w:rsid w:val="007E427E"/>
    <w:rsid w:val="007E4774"/>
    <w:rsid w:val="007E58F9"/>
    <w:rsid w:val="007E5B70"/>
    <w:rsid w:val="007E5C7B"/>
    <w:rsid w:val="007E5E3A"/>
    <w:rsid w:val="007E6960"/>
    <w:rsid w:val="007E7869"/>
    <w:rsid w:val="007F08DE"/>
    <w:rsid w:val="007F12CB"/>
    <w:rsid w:val="007F15BB"/>
    <w:rsid w:val="007F269E"/>
    <w:rsid w:val="007F3EA3"/>
    <w:rsid w:val="007F3F5A"/>
    <w:rsid w:val="007F486B"/>
    <w:rsid w:val="007F4BA2"/>
    <w:rsid w:val="007F4FB6"/>
    <w:rsid w:val="007F52F6"/>
    <w:rsid w:val="007F608C"/>
    <w:rsid w:val="007F6246"/>
    <w:rsid w:val="007F6DA9"/>
    <w:rsid w:val="008004DC"/>
    <w:rsid w:val="00801672"/>
    <w:rsid w:val="00801F02"/>
    <w:rsid w:val="00802D09"/>
    <w:rsid w:val="00804E07"/>
    <w:rsid w:val="00805543"/>
    <w:rsid w:val="00805990"/>
    <w:rsid w:val="00805C2A"/>
    <w:rsid w:val="00806A0C"/>
    <w:rsid w:val="00806C56"/>
    <w:rsid w:val="0080786D"/>
    <w:rsid w:val="0081130A"/>
    <w:rsid w:val="008113DB"/>
    <w:rsid w:val="00813D56"/>
    <w:rsid w:val="00813E58"/>
    <w:rsid w:val="008145EE"/>
    <w:rsid w:val="00815FF5"/>
    <w:rsid w:val="008160E7"/>
    <w:rsid w:val="00816174"/>
    <w:rsid w:val="00820FFC"/>
    <w:rsid w:val="0082108B"/>
    <w:rsid w:val="008221BF"/>
    <w:rsid w:val="00822668"/>
    <w:rsid w:val="00822D82"/>
    <w:rsid w:val="00822DB1"/>
    <w:rsid w:val="00824612"/>
    <w:rsid w:val="0082497B"/>
    <w:rsid w:val="00825179"/>
    <w:rsid w:val="00825225"/>
    <w:rsid w:val="00825EA6"/>
    <w:rsid w:val="00827AE5"/>
    <w:rsid w:val="0083008E"/>
    <w:rsid w:val="008305BE"/>
    <w:rsid w:val="008333B2"/>
    <w:rsid w:val="008336FF"/>
    <w:rsid w:val="00834F6C"/>
    <w:rsid w:val="008354D3"/>
    <w:rsid w:val="00835C8F"/>
    <w:rsid w:val="00836145"/>
    <w:rsid w:val="00836FA2"/>
    <w:rsid w:val="0083769C"/>
    <w:rsid w:val="00837833"/>
    <w:rsid w:val="00837865"/>
    <w:rsid w:val="008400B9"/>
    <w:rsid w:val="00840E75"/>
    <w:rsid w:val="008410C8"/>
    <w:rsid w:val="00841CFE"/>
    <w:rsid w:val="00841EBA"/>
    <w:rsid w:val="00842288"/>
    <w:rsid w:val="00843A08"/>
    <w:rsid w:val="00845668"/>
    <w:rsid w:val="0084636E"/>
    <w:rsid w:val="00850743"/>
    <w:rsid w:val="00855384"/>
    <w:rsid w:val="00855D84"/>
    <w:rsid w:val="00855E58"/>
    <w:rsid w:val="008563E0"/>
    <w:rsid w:val="00856CA6"/>
    <w:rsid w:val="00857E06"/>
    <w:rsid w:val="00860D16"/>
    <w:rsid w:val="00862D69"/>
    <w:rsid w:val="008640C9"/>
    <w:rsid w:val="008640FC"/>
    <w:rsid w:val="00865B95"/>
    <w:rsid w:val="0086783E"/>
    <w:rsid w:val="008704B3"/>
    <w:rsid w:val="008706FA"/>
    <w:rsid w:val="00870D0F"/>
    <w:rsid w:val="00872AE1"/>
    <w:rsid w:val="00872D3F"/>
    <w:rsid w:val="00872E0F"/>
    <w:rsid w:val="00873339"/>
    <w:rsid w:val="0087449B"/>
    <w:rsid w:val="00874FC7"/>
    <w:rsid w:val="008752D2"/>
    <w:rsid w:val="008757C9"/>
    <w:rsid w:val="00877173"/>
    <w:rsid w:val="0088082F"/>
    <w:rsid w:val="008811F1"/>
    <w:rsid w:val="008819E6"/>
    <w:rsid w:val="00882BC4"/>
    <w:rsid w:val="00882FD0"/>
    <w:rsid w:val="008833B8"/>
    <w:rsid w:val="00883CAF"/>
    <w:rsid w:val="00883D3C"/>
    <w:rsid w:val="00883DD0"/>
    <w:rsid w:val="00884752"/>
    <w:rsid w:val="00884E1F"/>
    <w:rsid w:val="00885888"/>
    <w:rsid w:val="00886105"/>
    <w:rsid w:val="00887705"/>
    <w:rsid w:val="008912A1"/>
    <w:rsid w:val="00892CF2"/>
    <w:rsid w:val="008933AF"/>
    <w:rsid w:val="0089423D"/>
    <w:rsid w:val="00894628"/>
    <w:rsid w:val="00894BF9"/>
    <w:rsid w:val="00894C63"/>
    <w:rsid w:val="00895572"/>
    <w:rsid w:val="008957E5"/>
    <w:rsid w:val="008960D9"/>
    <w:rsid w:val="0089676F"/>
    <w:rsid w:val="008967C9"/>
    <w:rsid w:val="00896D48"/>
    <w:rsid w:val="00896F68"/>
    <w:rsid w:val="008974EB"/>
    <w:rsid w:val="008A0280"/>
    <w:rsid w:val="008A0492"/>
    <w:rsid w:val="008A0945"/>
    <w:rsid w:val="008A16DC"/>
    <w:rsid w:val="008A1A8B"/>
    <w:rsid w:val="008A3515"/>
    <w:rsid w:val="008A44F3"/>
    <w:rsid w:val="008A4CDF"/>
    <w:rsid w:val="008A5535"/>
    <w:rsid w:val="008A69DA"/>
    <w:rsid w:val="008A6C20"/>
    <w:rsid w:val="008B071C"/>
    <w:rsid w:val="008B1797"/>
    <w:rsid w:val="008B17E5"/>
    <w:rsid w:val="008B2DCF"/>
    <w:rsid w:val="008B4CED"/>
    <w:rsid w:val="008B502E"/>
    <w:rsid w:val="008B6144"/>
    <w:rsid w:val="008B622F"/>
    <w:rsid w:val="008B640C"/>
    <w:rsid w:val="008B6F39"/>
    <w:rsid w:val="008B733D"/>
    <w:rsid w:val="008B74F4"/>
    <w:rsid w:val="008B7B57"/>
    <w:rsid w:val="008B7BA3"/>
    <w:rsid w:val="008C1884"/>
    <w:rsid w:val="008C1B6A"/>
    <w:rsid w:val="008C1ECD"/>
    <w:rsid w:val="008C329A"/>
    <w:rsid w:val="008C3736"/>
    <w:rsid w:val="008C4668"/>
    <w:rsid w:val="008C49A7"/>
    <w:rsid w:val="008C5392"/>
    <w:rsid w:val="008C58DA"/>
    <w:rsid w:val="008C5A6E"/>
    <w:rsid w:val="008C5A78"/>
    <w:rsid w:val="008C5AD3"/>
    <w:rsid w:val="008C7A0D"/>
    <w:rsid w:val="008C7C56"/>
    <w:rsid w:val="008C7FA9"/>
    <w:rsid w:val="008D0460"/>
    <w:rsid w:val="008D0D29"/>
    <w:rsid w:val="008D0F86"/>
    <w:rsid w:val="008D1CB6"/>
    <w:rsid w:val="008D1CF8"/>
    <w:rsid w:val="008D1F0D"/>
    <w:rsid w:val="008D265C"/>
    <w:rsid w:val="008D3562"/>
    <w:rsid w:val="008D3C42"/>
    <w:rsid w:val="008D41C6"/>
    <w:rsid w:val="008D4C68"/>
    <w:rsid w:val="008D5336"/>
    <w:rsid w:val="008D5F97"/>
    <w:rsid w:val="008D6591"/>
    <w:rsid w:val="008D7106"/>
    <w:rsid w:val="008D76F0"/>
    <w:rsid w:val="008D7C18"/>
    <w:rsid w:val="008D7C22"/>
    <w:rsid w:val="008D7D70"/>
    <w:rsid w:val="008E00D3"/>
    <w:rsid w:val="008E02F6"/>
    <w:rsid w:val="008E0388"/>
    <w:rsid w:val="008E03C6"/>
    <w:rsid w:val="008E171C"/>
    <w:rsid w:val="008E251A"/>
    <w:rsid w:val="008E4D9D"/>
    <w:rsid w:val="008E4DDF"/>
    <w:rsid w:val="008E4DFB"/>
    <w:rsid w:val="008E5800"/>
    <w:rsid w:val="008E66CB"/>
    <w:rsid w:val="008E6727"/>
    <w:rsid w:val="008E691C"/>
    <w:rsid w:val="008E6EEC"/>
    <w:rsid w:val="008E73B9"/>
    <w:rsid w:val="008F10A8"/>
    <w:rsid w:val="008F11AE"/>
    <w:rsid w:val="008F126C"/>
    <w:rsid w:val="008F36D7"/>
    <w:rsid w:val="008F43C8"/>
    <w:rsid w:val="008F4665"/>
    <w:rsid w:val="008F547F"/>
    <w:rsid w:val="008F5CC2"/>
    <w:rsid w:val="008F69E5"/>
    <w:rsid w:val="00900001"/>
    <w:rsid w:val="00901078"/>
    <w:rsid w:val="0090194C"/>
    <w:rsid w:val="009019D7"/>
    <w:rsid w:val="009019F9"/>
    <w:rsid w:val="009022A1"/>
    <w:rsid w:val="00902D22"/>
    <w:rsid w:val="00904141"/>
    <w:rsid w:val="009046F1"/>
    <w:rsid w:val="009063BB"/>
    <w:rsid w:val="009068AD"/>
    <w:rsid w:val="00906C8B"/>
    <w:rsid w:val="009071EC"/>
    <w:rsid w:val="009072EB"/>
    <w:rsid w:val="00907961"/>
    <w:rsid w:val="00911B16"/>
    <w:rsid w:val="00912294"/>
    <w:rsid w:val="0091257E"/>
    <w:rsid w:val="00912D31"/>
    <w:rsid w:val="0091382F"/>
    <w:rsid w:val="00913EE3"/>
    <w:rsid w:val="00915551"/>
    <w:rsid w:val="00915D58"/>
    <w:rsid w:val="0091777B"/>
    <w:rsid w:val="009200DF"/>
    <w:rsid w:val="0092111E"/>
    <w:rsid w:val="00921257"/>
    <w:rsid w:val="009220E3"/>
    <w:rsid w:val="00922D7B"/>
    <w:rsid w:val="00922EDA"/>
    <w:rsid w:val="009236CF"/>
    <w:rsid w:val="0092404E"/>
    <w:rsid w:val="00924159"/>
    <w:rsid w:val="009251B2"/>
    <w:rsid w:val="009260E5"/>
    <w:rsid w:val="0092643E"/>
    <w:rsid w:val="00926F28"/>
    <w:rsid w:val="009274E9"/>
    <w:rsid w:val="009315E4"/>
    <w:rsid w:val="0093262B"/>
    <w:rsid w:val="00934320"/>
    <w:rsid w:val="00934874"/>
    <w:rsid w:val="00935709"/>
    <w:rsid w:val="00935F06"/>
    <w:rsid w:val="0093624F"/>
    <w:rsid w:val="0093654F"/>
    <w:rsid w:val="00936DD9"/>
    <w:rsid w:val="0093730F"/>
    <w:rsid w:val="00937A5A"/>
    <w:rsid w:val="00937DED"/>
    <w:rsid w:val="00942CE5"/>
    <w:rsid w:val="00943616"/>
    <w:rsid w:val="009436DD"/>
    <w:rsid w:val="00943BD1"/>
    <w:rsid w:val="00943D8D"/>
    <w:rsid w:val="00943E4E"/>
    <w:rsid w:val="00945092"/>
    <w:rsid w:val="009454BB"/>
    <w:rsid w:val="00945D08"/>
    <w:rsid w:val="00947DF2"/>
    <w:rsid w:val="00947F9B"/>
    <w:rsid w:val="00950CC1"/>
    <w:rsid w:val="009510EA"/>
    <w:rsid w:val="00951312"/>
    <w:rsid w:val="00951400"/>
    <w:rsid w:val="009518C0"/>
    <w:rsid w:val="0095269E"/>
    <w:rsid w:val="00952F6D"/>
    <w:rsid w:val="0095377B"/>
    <w:rsid w:val="00954F52"/>
    <w:rsid w:val="00957865"/>
    <w:rsid w:val="00957912"/>
    <w:rsid w:val="0096077F"/>
    <w:rsid w:val="00961401"/>
    <w:rsid w:val="009622FF"/>
    <w:rsid w:val="009629D6"/>
    <w:rsid w:val="00963366"/>
    <w:rsid w:val="00964917"/>
    <w:rsid w:val="009654EB"/>
    <w:rsid w:val="009658C3"/>
    <w:rsid w:val="009658F4"/>
    <w:rsid w:val="00965ED5"/>
    <w:rsid w:val="00970840"/>
    <w:rsid w:val="00970AAB"/>
    <w:rsid w:val="00972048"/>
    <w:rsid w:val="00973757"/>
    <w:rsid w:val="00974A40"/>
    <w:rsid w:val="0097589B"/>
    <w:rsid w:val="00976396"/>
    <w:rsid w:val="00976543"/>
    <w:rsid w:val="00976B99"/>
    <w:rsid w:val="0097727A"/>
    <w:rsid w:val="00980239"/>
    <w:rsid w:val="009805E4"/>
    <w:rsid w:val="0098079B"/>
    <w:rsid w:val="00982A3B"/>
    <w:rsid w:val="009833BE"/>
    <w:rsid w:val="0098383C"/>
    <w:rsid w:val="009840E4"/>
    <w:rsid w:val="009843A7"/>
    <w:rsid w:val="0098489A"/>
    <w:rsid w:val="009852AB"/>
    <w:rsid w:val="009855B2"/>
    <w:rsid w:val="0098572C"/>
    <w:rsid w:val="009858A3"/>
    <w:rsid w:val="0098590D"/>
    <w:rsid w:val="00986518"/>
    <w:rsid w:val="0099012E"/>
    <w:rsid w:val="009905B7"/>
    <w:rsid w:val="009908B3"/>
    <w:rsid w:val="00991624"/>
    <w:rsid w:val="009919CA"/>
    <w:rsid w:val="00993005"/>
    <w:rsid w:val="0099308D"/>
    <w:rsid w:val="009943B6"/>
    <w:rsid w:val="00996812"/>
    <w:rsid w:val="0099745C"/>
    <w:rsid w:val="00997556"/>
    <w:rsid w:val="00997E02"/>
    <w:rsid w:val="009A0E67"/>
    <w:rsid w:val="009A1219"/>
    <w:rsid w:val="009A23BF"/>
    <w:rsid w:val="009A2917"/>
    <w:rsid w:val="009A31C1"/>
    <w:rsid w:val="009A3E57"/>
    <w:rsid w:val="009A531E"/>
    <w:rsid w:val="009A557C"/>
    <w:rsid w:val="009A74A0"/>
    <w:rsid w:val="009A75E8"/>
    <w:rsid w:val="009A783B"/>
    <w:rsid w:val="009A7B83"/>
    <w:rsid w:val="009B0EEA"/>
    <w:rsid w:val="009B0FBF"/>
    <w:rsid w:val="009B33D7"/>
    <w:rsid w:val="009B3696"/>
    <w:rsid w:val="009B3C27"/>
    <w:rsid w:val="009B45FA"/>
    <w:rsid w:val="009B483F"/>
    <w:rsid w:val="009B48A2"/>
    <w:rsid w:val="009B502A"/>
    <w:rsid w:val="009B5335"/>
    <w:rsid w:val="009B655F"/>
    <w:rsid w:val="009B6A3A"/>
    <w:rsid w:val="009C295D"/>
    <w:rsid w:val="009C2ECC"/>
    <w:rsid w:val="009C3865"/>
    <w:rsid w:val="009C462D"/>
    <w:rsid w:val="009C4B67"/>
    <w:rsid w:val="009C4F9F"/>
    <w:rsid w:val="009C5EC0"/>
    <w:rsid w:val="009C6DD5"/>
    <w:rsid w:val="009C7503"/>
    <w:rsid w:val="009C7E82"/>
    <w:rsid w:val="009D0659"/>
    <w:rsid w:val="009D07FB"/>
    <w:rsid w:val="009D1DE7"/>
    <w:rsid w:val="009D3440"/>
    <w:rsid w:val="009D34A7"/>
    <w:rsid w:val="009D4598"/>
    <w:rsid w:val="009D4E08"/>
    <w:rsid w:val="009D6A1A"/>
    <w:rsid w:val="009D6FBB"/>
    <w:rsid w:val="009E1088"/>
    <w:rsid w:val="009E162E"/>
    <w:rsid w:val="009E349A"/>
    <w:rsid w:val="009E37F7"/>
    <w:rsid w:val="009E3C93"/>
    <w:rsid w:val="009E3DBE"/>
    <w:rsid w:val="009E519A"/>
    <w:rsid w:val="009E524F"/>
    <w:rsid w:val="009E7269"/>
    <w:rsid w:val="009E7640"/>
    <w:rsid w:val="009F0A62"/>
    <w:rsid w:val="009F2464"/>
    <w:rsid w:val="009F2987"/>
    <w:rsid w:val="009F335D"/>
    <w:rsid w:val="009F3749"/>
    <w:rsid w:val="009F4377"/>
    <w:rsid w:val="009F4422"/>
    <w:rsid w:val="009F4C5D"/>
    <w:rsid w:val="009F505E"/>
    <w:rsid w:val="009F56BF"/>
    <w:rsid w:val="009F6561"/>
    <w:rsid w:val="009F6F22"/>
    <w:rsid w:val="009F7A4A"/>
    <w:rsid w:val="00A007AE"/>
    <w:rsid w:val="00A00D66"/>
    <w:rsid w:val="00A00EE4"/>
    <w:rsid w:val="00A01797"/>
    <w:rsid w:val="00A019E6"/>
    <w:rsid w:val="00A0584C"/>
    <w:rsid w:val="00A05880"/>
    <w:rsid w:val="00A0647B"/>
    <w:rsid w:val="00A06663"/>
    <w:rsid w:val="00A0675D"/>
    <w:rsid w:val="00A10682"/>
    <w:rsid w:val="00A10EA8"/>
    <w:rsid w:val="00A123B9"/>
    <w:rsid w:val="00A12EFA"/>
    <w:rsid w:val="00A13AD4"/>
    <w:rsid w:val="00A13CC1"/>
    <w:rsid w:val="00A1544E"/>
    <w:rsid w:val="00A15CDB"/>
    <w:rsid w:val="00A209A4"/>
    <w:rsid w:val="00A20CA0"/>
    <w:rsid w:val="00A21241"/>
    <w:rsid w:val="00A21711"/>
    <w:rsid w:val="00A21FB3"/>
    <w:rsid w:val="00A23488"/>
    <w:rsid w:val="00A23CFD"/>
    <w:rsid w:val="00A245C2"/>
    <w:rsid w:val="00A25581"/>
    <w:rsid w:val="00A25B2F"/>
    <w:rsid w:val="00A2695A"/>
    <w:rsid w:val="00A271E6"/>
    <w:rsid w:val="00A27803"/>
    <w:rsid w:val="00A3118F"/>
    <w:rsid w:val="00A31642"/>
    <w:rsid w:val="00A325B2"/>
    <w:rsid w:val="00A343C2"/>
    <w:rsid w:val="00A3441E"/>
    <w:rsid w:val="00A34A19"/>
    <w:rsid w:val="00A35221"/>
    <w:rsid w:val="00A35A25"/>
    <w:rsid w:val="00A36A40"/>
    <w:rsid w:val="00A37345"/>
    <w:rsid w:val="00A37745"/>
    <w:rsid w:val="00A37FB3"/>
    <w:rsid w:val="00A4064B"/>
    <w:rsid w:val="00A42343"/>
    <w:rsid w:val="00A43F78"/>
    <w:rsid w:val="00A447E9"/>
    <w:rsid w:val="00A44B5C"/>
    <w:rsid w:val="00A44D96"/>
    <w:rsid w:val="00A454E9"/>
    <w:rsid w:val="00A456A7"/>
    <w:rsid w:val="00A4624D"/>
    <w:rsid w:val="00A4693D"/>
    <w:rsid w:val="00A46FC1"/>
    <w:rsid w:val="00A50A83"/>
    <w:rsid w:val="00A50E60"/>
    <w:rsid w:val="00A510D8"/>
    <w:rsid w:val="00A51A40"/>
    <w:rsid w:val="00A5249F"/>
    <w:rsid w:val="00A52B60"/>
    <w:rsid w:val="00A54128"/>
    <w:rsid w:val="00A57C75"/>
    <w:rsid w:val="00A62610"/>
    <w:rsid w:val="00A62733"/>
    <w:rsid w:val="00A628F4"/>
    <w:rsid w:val="00A62A99"/>
    <w:rsid w:val="00A6325A"/>
    <w:rsid w:val="00A64733"/>
    <w:rsid w:val="00A64C7F"/>
    <w:rsid w:val="00A665B3"/>
    <w:rsid w:val="00A6681A"/>
    <w:rsid w:val="00A6750F"/>
    <w:rsid w:val="00A67C53"/>
    <w:rsid w:val="00A67CBD"/>
    <w:rsid w:val="00A70F88"/>
    <w:rsid w:val="00A71029"/>
    <w:rsid w:val="00A71BBB"/>
    <w:rsid w:val="00A720D3"/>
    <w:rsid w:val="00A72156"/>
    <w:rsid w:val="00A724E2"/>
    <w:rsid w:val="00A7573E"/>
    <w:rsid w:val="00A75785"/>
    <w:rsid w:val="00A772AE"/>
    <w:rsid w:val="00A77438"/>
    <w:rsid w:val="00A77460"/>
    <w:rsid w:val="00A77B12"/>
    <w:rsid w:val="00A80701"/>
    <w:rsid w:val="00A80746"/>
    <w:rsid w:val="00A8127C"/>
    <w:rsid w:val="00A816AD"/>
    <w:rsid w:val="00A82052"/>
    <w:rsid w:val="00A87455"/>
    <w:rsid w:val="00A87F51"/>
    <w:rsid w:val="00A902F4"/>
    <w:rsid w:val="00A90868"/>
    <w:rsid w:val="00A910D0"/>
    <w:rsid w:val="00A91D08"/>
    <w:rsid w:val="00A91D8E"/>
    <w:rsid w:val="00A91F06"/>
    <w:rsid w:val="00A92405"/>
    <w:rsid w:val="00A93065"/>
    <w:rsid w:val="00A94105"/>
    <w:rsid w:val="00A95158"/>
    <w:rsid w:val="00A953C4"/>
    <w:rsid w:val="00A9560A"/>
    <w:rsid w:val="00A97622"/>
    <w:rsid w:val="00AA023B"/>
    <w:rsid w:val="00AA0484"/>
    <w:rsid w:val="00AA0BC3"/>
    <w:rsid w:val="00AA3B48"/>
    <w:rsid w:val="00AA3E1A"/>
    <w:rsid w:val="00AA400B"/>
    <w:rsid w:val="00AA4360"/>
    <w:rsid w:val="00AA5C54"/>
    <w:rsid w:val="00AA7544"/>
    <w:rsid w:val="00AA7E3F"/>
    <w:rsid w:val="00AB1DD4"/>
    <w:rsid w:val="00AB2932"/>
    <w:rsid w:val="00AB2C3B"/>
    <w:rsid w:val="00AB32FB"/>
    <w:rsid w:val="00AB3784"/>
    <w:rsid w:val="00AB443D"/>
    <w:rsid w:val="00AB6022"/>
    <w:rsid w:val="00AB6183"/>
    <w:rsid w:val="00AC052D"/>
    <w:rsid w:val="00AC1997"/>
    <w:rsid w:val="00AC242E"/>
    <w:rsid w:val="00AC4D61"/>
    <w:rsid w:val="00AC53DC"/>
    <w:rsid w:val="00AC6AEC"/>
    <w:rsid w:val="00AD0FE4"/>
    <w:rsid w:val="00AD1220"/>
    <w:rsid w:val="00AD13E0"/>
    <w:rsid w:val="00AD1EDC"/>
    <w:rsid w:val="00AD21C2"/>
    <w:rsid w:val="00AD22D6"/>
    <w:rsid w:val="00AD36ED"/>
    <w:rsid w:val="00AD4DF3"/>
    <w:rsid w:val="00AD533A"/>
    <w:rsid w:val="00AD5474"/>
    <w:rsid w:val="00AD56CA"/>
    <w:rsid w:val="00AD5963"/>
    <w:rsid w:val="00AD629A"/>
    <w:rsid w:val="00AD6B52"/>
    <w:rsid w:val="00AD6FFF"/>
    <w:rsid w:val="00AD7D70"/>
    <w:rsid w:val="00AE06D7"/>
    <w:rsid w:val="00AE080B"/>
    <w:rsid w:val="00AE1259"/>
    <w:rsid w:val="00AE1622"/>
    <w:rsid w:val="00AE1760"/>
    <w:rsid w:val="00AE2205"/>
    <w:rsid w:val="00AE2725"/>
    <w:rsid w:val="00AE38F7"/>
    <w:rsid w:val="00AE3AC8"/>
    <w:rsid w:val="00AE3E63"/>
    <w:rsid w:val="00AE42AB"/>
    <w:rsid w:val="00AE4306"/>
    <w:rsid w:val="00AE4D10"/>
    <w:rsid w:val="00AE6019"/>
    <w:rsid w:val="00AE6158"/>
    <w:rsid w:val="00AE774B"/>
    <w:rsid w:val="00AE7868"/>
    <w:rsid w:val="00AF0947"/>
    <w:rsid w:val="00AF1107"/>
    <w:rsid w:val="00AF1527"/>
    <w:rsid w:val="00AF1823"/>
    <w:rsid w:val="00AF1936"/>
    <w:rsid w:val="00AF2881"/>
    <w:rsid w:val="00AF33A5"/>
    <w:rsid w:val="00AF344F"/>
    <w:rsid w:val="00AF42FE"/>
    <w:rsid w:val="00AF573C"/>
    <w:rsid w:val="00AF7E43"/>
    <w:rsid w:val="00B00DA3"/>
    <w:rsid w:val="00B013BE"/>
    <w:rsid w:val="00B018C7"/>
    <w:rsid w:val="00B02E54"/>
    <w:rsid w:val="00B036CF"/>
    <w:rsid w:val="00B0403F"/>
    <w:rsid w:val="00B04F1E"/>
    <w:rsid w:val="00B053FE"/>
    <w:rsid w:val="00B054AC"/>
    <w:rsid w:val="00B05681"/>
    <w:rsid w:val="00B068D2"/>
    <w:rsid w:val="00B06994"/>
    <w:rsid w:val="00B0772A"/>
    <w:rsid w:val="00B12433"/>
    <w:rsid w:val="00B12B82"/>
    <w:rsid w:val="00B13EFE"/>
    <w:rsid w:val="00B14030"/>
    <w:rsid w:val="00B173CD"/>
    <w:rsid w:val="00B174CA"/>
    <w:rsid w:val="00B17624"/>
    <w:rsid w:val="00B17992"/>
    <w:rsid w:val="00B179B2"/>
    <w:rsid w:val="00B21DEC"/>
    <w:rsid w:val="00B22948"/>
    <w:rsid w:val="00B244A3"/>
    <w:rsid w:val="00B24E49"/>
    <w:rsid w:val="00B25A8C"/>
    <w:rsid w:val="00B267C5"/>
    <w:rsid w:val="00B26898"/>
    <w:rsid w:val="00B270CE"/>
    <w:rsid w:val="00B27754"/>
    <w:rsid w:val="00B27A34"/>
    <w:rsid w:val="00B3018E"/>
    <w:rsid w:val="00B32585"/>
    <w:rsid w:val="00B3313C"/>
    <w:rsid w:val="00B33B90"/>
    <w:rsid w:val="00B34625"/>
    <w:rsid w:val="00B35355"/>
    <w:rsid w:val="00B353DB"/>
    <w:rsid w:val="00B35452"/>
    <w:rsid w:val="00B3572F"/>
    <w:rsid w:val="00B35991"/>
    <w:rsid w:val="00B37786"/>
    <w:rsid w:val="00B37DBC"/>
    <w:rsid w:val="00B402A3"/>
    <w:rsid w:val="00B419F9"/>
    <w:rsid w:val="00B41E0D"/>
    <w:rsid w:val="00B42BDE"/>
    <w:rsid w:val="00B42EED"/>
    <w:rsid w:val="00B43E9B"/>
    <w:rsid w:val="00B45535"/>
    <w:rsid w:val="00B45865"/>
    <w:rsid w:val="00B45BB4"/>
    <w:rsid w:val="00B4620E"/>
    <w:rsid w:val="00B46B05"/>
    <w:rsid w:val="00B4765F"/>
    <w:rsid w:val="00B47E09"/>
    <w:rsid w:val="00B47FC5"/>
    <w:rsid w:val="00B501E4"/>
    <w:rsid w:val="00B503DB"/>
    <w:rsid w:val="00B50A41"/>
    <w:rsid w:val="00B51306"/>
    <w:rsid w:val="00B5213A"/>
    <w:rsid w:val="00B523A0"/>
    <w:rsid w:val="00B52831"/>
    <w:rsid w:val="00B52D98"/>
    <w:rsid w:val="00B530DB"/>
    <w:rsid w:val="00B535F3"/>
    <w:rsid w:val="00B53E73"/>
    <w:rsid w:val="00B54050"/>
    <w:rsid w:val="00B54144"/>
    <w:rsid w:val="00B54707"/>
    <w:rsid w:val="00B54F2A"/>
    <w:rsid w:val="00B55906"/>
    <w:rsid w:val="00B55E4A"/>
    <w:rsid w:val="00B563BB"/>
    <w:rsid w:val="00B567A7"/>
    <w:rsid w:val="00B56B2F"/>
    <w:rsid w:val="00B62503"/>
    <w:rsid w:val="00B64F46"/>
    <w:rsid w:val="00B65661"/>
    <w:rsid w:val="00B674A1"/>
    <w:rsid w:val="00B7055E"/>
    <w:rsid w:val="00B7102F"/>
    <w:rsid w:val="00B712BD"/>
    <w:rsid w:val="00B7313E"/>
    <w:rsid w:val="00B73AA2"/>
    <w:rsid w:val="00B73AFF"/>
    <w:rsid w:val="00B73C75"/>
    <w:rsid w:val="00B80686"/>
    <w:rsid w:val="00B80829"/>
    <w:rsid w:val="00B80CD7"/>
    <w:rsid w:val="00B8189F"/>
    <w:rsid w:val="00B81EB9"/>
    <w:rsid w:val="00B82970"/>
    <w:rsid w:val="00B82E55"/>
    <w:rsid w:val="00B8343E"/>
    <w:rsid w:val="00B83C6E"/>
    <w:rsid w:val="00B8494E"/>
    <w:rsid w:val="00B85523"/>
    <w:rsid w:val="00B86570"/>
    <w:rsid w:val="00B8657C"/>
    <w:rsid w:val="00B86B79"/>
    <w:rsid w:val="00B876C1"/>
    <w:rsid w:val="00B90319"/>
    <w:rsid w:val="00B90D05"/>
    <w:rsid w:val="00B923E4"/>
    <w:rsid w:val="00B930EB"/>
    <w:rsid w:val="00B93FA1"/>
    <w:rsid w:val="00B947DC"/>
    <w:rsid w:val="00B94FCC"/>
    <w:rsid w:val="00B958A7"/>
    <w:rsid w:val="00B95902"/>
    <w:rsid w:val="00B95CF6"/>
    <w:rsid w:val="00B96C3B"/>
    <w:rsid w:val="00B96CE2"/>
    <w:rsid w:val="00B971E2"/>
    <w:rsid w:val="00BA07F2"/>
    <w:rsid w:val="00BA1137"/>
    <w:rsid w:val="00BA2462"/>
    <w:rsid w:val="00BA34E0"/>
    <w:rsid w:val="00BA3ADE"/>
    <w:rsid w:val="00BA3F27"/>
    <w:rsid w:val="00BA486F"/>
    <w:rsid w:val="00BA4FBD"/>
    <w:rsid w:val="00BA5D6E"/>
    <w:rsid w:val="00BA638E"/>
    <w:rsid w:val="00BA6F91"/>
    <w:rsid w:val="00BA703E"/>
    <w:rsid w:val="00BA764E"/>
    <w:rsid w:val="00BA7EA7"/>
    <w:rsid w:val="00BA7EB5"/>
    <w:rsid w:val="00BB374C"/>
    <w:rsid w:val="00BB4387"/>
    <w:rsid w:val="00BB531D"/>
    <w:rsid w:val="00BB5CDA"/>
    <w:rsid w:val="00BB617C"/>
    <w:rsid w:val="00BB6EC8"/>
    <w:rsid w:val="00BC0C11"/>
    <w:rsid w:val="00BC1D44"/>
    <w:rsid w:val="00BC23D6"/>
    <w:rsid w:val="00BC27EC"/>
    <w:rsid w:val="00BC290D"/>
    <w:rsid w:val="00BC29B4"/>
    <w:rsid w:val="00BC2CE9"/>
    <w:rsid w:val="00BC57F1"/>
    <w:rsid w:val="00BC7688"/>
    <w:rsid w:val="00BD0171"/>
    <w:rsid w:val="00BD1454"/>
    <w:rsid w:val="00BD190B"/>
    <w:rsid w:val="00BD1CD4"/>
    <w:rsid w:val="00BD28ED"/>
    <w:rsid w:val="00BD33FC"/>
    <w:rsid w:val="00BD3761"/>
    <w:rsid w:val="00BD4006"/>
    <w:rsid w:val="00BD4ECF"/>
    <w:rsid w:val="00BD505F"/>
    <w:rsid w:val="00BD53A0"/>
    <w:rsid w:val="00BD5F79"/>
    <w:rsid w:val="00BD6F5C"/>
    <w:rsid w:val="00BD73FA"/>
    <w:rsid w:val="00BD7920"/>
    <w:rsid w:val="00BE0C87"/>
    <w:rsid w:val="00BE153B"/>
    <w:rsid w:val="00BE214C"/>
    <w:rsid w:val="00BE3D17"/>
    <w:rsid w:val="00BE3F71"/>
    <w:rsid w:val="00BE4B70"/>
    <w:rsid w:val="00BE6721"/>
    <w:rsid w:val="00BE7F83"/>
    <w:rsid w:val="00BF0B30"/>
    <w:rsid w:val="00BF0E2A"/>
    <w:rsid w:val="00BF0EC6"/>
    <w:rsid w:val="00BF18AD"/>
    <w:rsid w:val="00BF1F26"/>
    <w:rsid w:val="00BF2253"/>
    <w:rsid w:val="00BF2400"/>
    <w:rsid w:val="00BF2E58"/>
    <w:rsid w:val="00BF389A"/>
    <w:rsid w:val="00BF3E76"/>
    <w:rsid w:val="00BF4C84"/>
    <w:rsid w:val="00BF51E2"/>
    <w:rsid w:val="00BF550D"/>
    <w:rsid w:val="00BF5AA9"/>
    <w:rsid w:val="00BF5FC0"/>
    <w:rsid w:val="00BF66D3"/>
    <w:rsid w:val="00BF766A"/>
    <w:rsid w:val="00BF7A5B"/>
    <w:rsid w:val="00C012A6"/>
    <w:rsid w:val="00C01CAF"/>
    <w:rsid w:val="00C05251"/>
    <w:rsid w:val="00C05CD8"/>
    <w:rsid w:val="00C05F07"/>
    <w:rsid w:val="00C06457"/>
    <w:rsid w:val="00C06F78"/>
    <w:rsid w:val="00C078A2"/>
    <w:rsid w:val="00C07D62"/>
    <w:rsid w:val="00C1114F"/>
    <w:rsid w:val="00C11649"/>
    <w:rsid w:val="00C11C2C"/>
    <w:rsid w:val="00C12CE7"/>
    <w:rsid w:val="00C1318A"/>
    <w:rsid w:val="00C13340"/>
    <w:rsid w:val="00C141E5"/>
    <w:rsid w:val="00C14479"/>
    <w:rsid w:val="00C14E4E"/>
    <w:rsid w:val="00C16ECA"/>
    <w:rsid w:val="00C1739A"/>
    <w:rsid w:val="00C20E19"/>
    <w:rsid w:val="00C213B8"/>
    <w:rsid w:val="00C2326D"/>
    <w:rsid w:val="00C232BD"/>
    <w:rsid w:val="00C24CCD"/>
    <w:rsid w:val="00C25AE0"/>
    <w:rsid w:val="00C27616"/>
    <w:rsid w:val="00C27981"/>
    <w:rsid w:val="00C30181"/>
    <w:rsid w:val="00C301FA"/>
    <w:rsid w:val="00C31054"/>
    <w:rsid w:val="00C31EBE"/>
    <w:rsid w:val="00C322EC"/>
    <w:rsid w:val="00C33221"/>
    <w:rsid w:val="00C34FE6"/>
    <w:rsid w:val="00C3559D"/>
    <w:rsid w:val="00C35956"/>
    <w:rsid w:val="00C365EE"/>
    <w:rsid w:val="00C36C7F"/>
    <w:rsid w:val="00C36CD0"/>
    <w:rsid w:val="00C37630"/>
    <w:rsid w:val="00C37921"/>
    <w:rsid w:val="00C410ED"/>
    <w:rsid w:val="00C4170D"/>
    <w:rsid w:val="00C41E02"/>
    <w:rsid w:val="00C43003"/>
    <w:rsid w:val="00C436A2"/>
    <w:rsid w:val="00C4377A"/>
    <w:rsid w:val="00C43BC9"/>
    <w:rsid w:val="00C45791"/>
    <w:rsid w:val="00C46CDE"/>
    <w:rsid w:val="00C50037"/>
    <w:rsid w:val="00C501B8"/>
    <w:rsid w:val="00C50ACC"/>
    <w:rsid w:val="00C5105E"/>
    <w:rsid w:val="00C513AB"/>
    <w:rsid w:val="00C51CF2"/>
    <w:rsid w:val="00C537AD"/>
    <w:rsid w:val="00C5491F"/>
    <w:rsid w:val="00C5549C"/>
    <w:rsid w:val="00C55E9E"/>
    <w:rsid w:val="00C55FA7"/>
    <w:rsid w:val="00C6015A"/>
    <w:rsid w:val="00C60ED9"/>
    <w:rsid w:val="00C61552"/>
    <w:rsid w:val="00C6157A"/>
    <w:rsid w:val="00C62D2F"/>
    <w:rsid w:val="00C63B81"/>
    <w:rsid w:val="00C6420D"/>
    <w:rsid w:val="00C65E2F"/>
    <w:rsid w:val="00C65FA7"/>
    <w:rsid w:val="00C6635F"/>
    <w:rsid w:val="00C66E72"/>
    <w:rsid w:val="00C6716F"/>
    <w:rsid w:val="00C703C8"/>
    <w:rsid w:val="00C7114F"/>
    <w:rsid w:val="00C71D70"/>
    <w:rsid w:val="00C72107"/>
    <w:rsid w:val="00C73CE8"/>
    <w:rsid w:val="00C73D34"/>
    <w:rsid w:val="00C74341"/>
    <w:rsid w:val="00C74845"/>
    <w:rsid w:val="00C74EF9"/>
    <w:rsid w:val="00C752A1"/>
    <w:rsid w:val="00C76610"/>
    <w:rsid w:val="00C77A88"/>
    <w:rsid w:val="00C77E55"/>
    <w:rsid w:val="00C77E84"/>
    <w:rsid w:val="00C829FD"/>
    <w:rsid w:val="00C82AA1"/>
    <w:rsid w:val="00C8397A"/>
    <w:rsid w:val="00C841F6"/>
    <w:rsid w:val="00C84819"/>
    <w:rsid w:val="00C84AB3"/>
    <w:rsid w:val="00C857CC"/>
    <w:rsid w:val="00C866B7"/>
    <w:rsid w:val="00C87335"/>
    <w:rsid w:val="00C87A73"/>
    <w:rsid w:val="00C90DCB"/>
    <w:rsid w:val="00C90FD9"/>
    <w:rsid w:val="00C90FF8"/>
    <w:rsid w:val="00C92631"/>
    <w:rsid w:val="00C927D3"/>
    <w:rsid w:val="00C934AC"/>
    <w:rsid w:val="00C9392B"/>
    <w:rsid w:val="00C93C40"/>
    <w:rsid w:val="00C941D5"/>
    <w:rsid w:val="00C94290"/>
    <w:rsid w:val="00C94D60"/>
    <w:rsid w:val="00C94EAE"/>
    <w:rsid w:val="00C9510D"/>
    <w:rsid w:val="00C9538F"/>
    <w:rsid w:val="00C957C2"/>
    <w:rsid w:val="00C9686A"/>
    <w:rsid w:val="00C97496"/>
    <w:rsid w:val="00C97EE5"/>
    <w:rsid w:val="00CA2C89"/>
    <w:rsid w:val="00CA2F6B"/>
    <w:rsid w:val="00CA423D"/>
    <w:rsid w:val="00CA4593"/>
    <w:rsid w:val="00CA47CC"/>
    <w:rsid w:val="00CB16CC"/>
    <w:rsid w:val="00CB2B79"/>
    <w:rsid w:val="00CB377F"/>
    <w:rsid w:val="00CB3E34"/>
    <w:rsid w:val="00CB4A86"/>
    <w:rsid w:val="00CB649F"/>
    <w:rsid w:val="00CB7734"/>
    <w:rsid w:val="00CB77CB"/>
    <w:rsid w:val="00CB7A95"/>
    <w:rsid w:val="00CB7E8D"/>
    <w:rsid w:val="00CC0EF1"/>
    <w:rsid w:val="00CC103C"/>
    <w:rsid w:val="00CC15D9"/>
    <w:rsid w:val="00CC1B2B"/>
    <w:rsid w:val="00CC1CC0"/>
    <w:rsid w:val="00CC1E30"/>
    <w:rsid w:val="00CC2E18"/>
    <w:rsid w:val="00CC302E"/>
    <w:rsid w:val="00CC353E"/>
    <w:rsid w:val="00CC3977"/>
    <w:rsid w:val="00CC42E4"/>
    <w:rsid w:val="00CC5F8D"/>
    <w:rsid w:val="00CD0822"/>
    <w:rsid w:val="00CD138E"/>
    <w:rsid w:val="00CD206C"/>
    <w:rsid w:val="00CD2E0A"/>
    <w:rsid w:val="00CD3DA5"/>
    <w:rsid w:val="00CD3F14"/>
    <w:rsid w:val="00CD4F57"/>
    <w:rsid w:val="00CD7011"/>
    <w:rsid w:val="00CD7425"/>
    <w:rsid w:val="00CE09E7"/>
    <w:rsid w:val="00CE2507"/>
    <w:rsid w:val="00CE3796"/>
    <w:rsid w:val="00CE3D83"/>
    <w:rsid w:val="00CE4CAD"/>
    <w:rsid w:val="00CE5D53"/>
    <w:rsid w:val="00CE5F3F"/>
    <w:rsid w:val="00CE6008"/>
    <w:rsid w:val="00CE6DF0"/>
    <w:rsid w:val="00CF0936"/>
    <w:rsid w:val="00CF3E4D"/>
    <w:rsid w:val="00CF59EB"/>
    <w:rsid w:val="00CF60F8"/>
    <w:rsid w:val="00CF7FB3"/>
    <w:rsid w:val="00D00333"/>
    <w:rsid w:val="00D00959"/>
    <w:rsid w:val="00D01EBC"/>
    <w:rsid w:val="00D032C6"/>
    <w:rsid w:val="00D03E43"/>
    <w:rsid w:val="00D0432E"/>
    <w:rsid w:val="00D04A61"/>
    <w:rsid w:val="00D05535"/>
    <w:rsid w:val="00D0571B"/>
    <w:rsid w:val="00D061E7"/>
    <w:rsid w:val="00D061F6"/>
    <w:rsid w:val="00D06398"/>
    <w:rsid w:val="00D063C3"/>
    <w:rsid w:val="00D075C8"/>
    <w:rsid w:val="00D079C8"/>
    <w:rsid w:val="00D07D70"/>
    <w:rsid w:val="00D1036C"/>
    <w:rsid w:val="00D10564"/>
    <w:rsid w:val="00D106AD"/>
    <w:rsid w:val="00D11B39"/>
    <w:rsid w:val="00D12F5A"/>
    <w:rsid w:val="00D13609"/>
    <w:rsid w:val="00D16969"/>
    <w:rsid w:val="00D16E58"/>
    <w:rsid w:val="00D2020D"/>
    <w:rsid w:val="00D21F10"/>
    <w:rsid w:val="00D22770"/>
    <w:rsid w:val="00D24B32"/>
    <w:rsid w:val="00D25025"/>
    <w:rsid w:val="00D2539F"/>
    <w:rsid w:val="00D26173"/>
    <w:rsid w:val="00D2691F"/>
    <w:rsid w:val="00D27AA3"/>
    <w:rsid w:val="00D27FB5"/>
    <w:rsid w:val="00D27FC7"/>
    <w:rsid w:val="00D30380"/>
    <w:rsid w:val="00D3254A"/>
    <w:rsid w:val="00D33A75"/>
    <w:rsid w:val="00D34B1D"/>
    <w:rsid w:val="00D35CA3"/>
    <w:rsid w:val="00D36B81"/>
    <w:rsid w:val="00D36BE8"/>
    <w:rsid w:val="00D37470"/>
    <w:rsid w:val="00D40497"/>
    <w:rsid w:val="00D4065F"/>
    <w:rsid w:val="00D417F7"/>
    <w:rsid w:val="00D41ED4"/>
    <w:rsid w:val="00D41FAF"/>
    <w:rsid w:val="00D41FE7"/>
    <w:rsid w:val="00D43243"/>
    <w:rsid w:val="00D43A01"/>
    <w:rsid w:val="00D448A1"/>
    <w:rsid w:val="00D44D8F"/>
    <w:rsid w:val="00D44E51"/>
    <w:rsid w:val="00D45E2A"/>
    <w:rsid w:val="00D46BAA"/>
    <w:rsid w:val="00D51917"/>
    <w:rsid w:val="00D5259D"/>
    <w:rsid w:val="00D532CD"/>
    <w:rsid w:val="00D53FA7"/>
    <w:rsid w:val="00D547F6"/>
    <w:rsid w:val="00D56818"/>
    <w:rsid w:val="00D601EF"/>
    <w:rsid w:val="00D617B6"/>
    <w:rsid w:val="00D617E2"/>
    <w:rsid w:val="00D61839"/>
    <w:rsid w:val="00D6186D"/>
    <w:rsid w:val="00D61B44"/>
    <w:rsid w:val="00D620FF"/>
    <w:rsid w:val="00D62AF7"/>
    <w:rsid w:val="00D634A7"/>
    <w:rsid w:val="00D63A7B"/>
    <w:rsid w:val="00D64D2F"/>
    <w:rsid w:val="00D67937"/>
    <w:rsid w:val="00D714EB"/>
    <w:rsid w:val="00D71A34"/>
    <w:rsid w:val="00D7207B"/>
    <w:rsid w:val="00D726F0"/>
    <w:rsid w:val="00D7472F"/>
    <w:rsid w:val="00D74F96"/>
    <w:rsid w:val="00D75FF5"/>
    <w:rsid w:val="00D763E3"/>
    <w:rsid w:val="00D81AE8"/>
    <w:rsid w:val="00D82CD6"/>
    <w:rsid w:val="00D83DF9"/>
    <w:rsid w:val="00D84A45"/>
    <w:rsid w:val="00D86A2A"/>
    <w:rsid w:val="00D86D13"/>
    <w:rsid w:val="00D86F9A"/>
    <w:rsid w:val="00D9023B"/>
    <w:rsid w:val="00D9082E"/>
    <w:rsid w:val="00D9105D"/>
    <w:rsid w:val="00D91E0B"/>
    <w:rsid w:val="00D929BB"/>
    <w:rsid w:val="00D93573"/>
    <w:rsid w:val="00D95F90"/>
    <w:rsid w:val="00D96C0A"/>
    <w:rsid w:val="00D96DFC"/>
    <w:rsid w:val="00D9734C"/>
    <w:rsid w:val="00D97379"/>
    <w:rsid w:val="00D978BA"/>
    <w:rsid w:val="00DA07BF"/>
    <w:rsid w:val="00DA0E27"/>
    <w:rsid w:val="00DA10B0"/>
    <w:rsid w:val="00DA150C"/>
    <w:rsid w:val="00DA1840"/>
    <w:rsid w:val="00DA1AB2"/>
    <w:rsid w:val="00DA1ACE"/>
    <w:rsid w:val="00DA1D9E"/>
    <w:rsid w:val="00DA21CD"/>
    <w:rsid w:val="00DA33A9"/>
    <w:rsid w:val="00DA3D62"/>
    <w:rsid w:val="00DA45A6"/>
    <w:rsid w:val="00DA4C68"/>
    <w:rsid w:val="00DA586A"/>
    <w:rsid w:val="00DA5B11"/>
    <w:rsid w:val="00DA6905"/>
    <w:rsid w:val="00DA6ED6"/>
    <w:rsid w:val="00DA6FAD"/>
    <w:rsid w:val="00DA7B45"/>
    <w:rsid w:val="00DA7C29"/>
    <w:rsid w:val="00DB01A9"/>
    <w:rsid w:val="00DB0C33"/>
    <w:rsid w:val="00DB0FC6"/>
    <w:rsid w:val="00DB38C9"/>
    <w:rsid w:val="00DB39D9"/>
    <w:rsid w:val="00DB3B65"/>
    <w:rsid w:val="00DB3FD3"/>
    <w:rsid w:val="00DB4562"/>
    <w:rsid w:val="00DB5DD3"/>
    <w:rsid w:val="00DC01AE"/>
    <w:rsid w:val="00DC0CB9"/>
    <w:rsid w:val="00DC0CC6"/>
    <w:rsid w:val="00DC0E6C"/>
    <w:rsid w:val="00DC26CD"/>
    <w:rsid w:val="00DC3CF0"/>
    <w:rsid w:val="00DC5104"/>
    <w:rsid w:val="00DC65B5"/>
    <w:rsid w:val="00DC78D1"/>
    <w:rsid w:val="00DD052E"/>
    <w:rsid w:val="00DD133F"/>
    <w:rsid w:val="00DD2980"/>
    <w:rsid w:val="00DD3A69"/>
    <w:rsid w:val="00DD3BBE"/>
    <w:rsid w:val="00DD451C"/>
    <w:rsid w:val="00DD4A1D"/>
    <w:rsid w:val="00DD4A69"/>
    <w:rsid w:val="00DD5A81"/>
    <w:rsid w:val="00DD626D"/>
    <w:rsid w:val="00DD730C"/>
    <w:rsid w:val="00DD7AFA"/>
    <w:rsid w:val="00DE0521"/>
    <w:rsid w:val="00DE0733"/>
    <w:rsid w:val="00DE0B85"/>
    <w:rsid w:val="00DE207D"/>
    <w:rsid w:val="00DE2808"/>
    <w:rsid w:val="00DE2E61"/>
    <w:rsid w:val="00DE41F3"/>
    <w:rsid w:val="00DE45CF"/>
    <w:rsid w:val="00DE526B"/>
    <w:rsid w:val="00DE545E"/>
    <w:rsid w:val="00DE5ACA"/>
    <w:rsid w:val="00DE62BB"/>
    <w:rsid w:val="00DE66E1"/>
    <w:rsid w:val="00DE6D48"/>
    <w:rsid w:val="00DE6E35"/>
    <w:rsid w:val="00DE736A"/>
    <w:rsid w:val="00DE74AA"/>
    <w:rsid w:val="00DF0165"/>
    <w:rsid w:val="00DF0ED0"/>
    <w:rsid w:val="00DF2053"/>
    <w:rsid w:val="00DF271A"/>
    <w:rsid w:val="00DF33C4"/>
    <w:rsid w:val="00DF3539"/>
    <w:rsid w:val="00DF3DD2"/>
    <w:rsid w:val="00DF4C40"/>
    <w:rsid w:val="00DF5AE2"/>
    <w:rsid w:val="00DF5B68"/>
    <w:rsid w:val="00DF7CD5"/>
    <w:rsid w:val="00E0014D"/>
    <w:rsid w:val="00E014B5"/>
    <w:rsid w:val="00E01CC5"/>
    <w:rsid w:val="00E11059"/>
    <w:rsid w:val="00E11263"/>
    <w:rsid w:val="00E14F24"/>
    <w:rsid w:val="00E17BC1"/>
    <w:rsid w:val="00E206C9"/>
    <w:rsid w:val="00E20F8B"/>
    <w:rsid w:val="00E22E2F"/>
    <w:rsid w:val="00E23465"/>
    <w:rsid w:val="00E2365E"/>
    <w:rsid w:val="00E25C58"/>
    <w:rsid w:val="00E26093"/>
    <w:rsid w:val="00E26123"/>
    <w:rsid w:val="00E2799B"/>
    <w:rsid w:val="00E318E8"/>
    <w:rsid w:val="00E31F34"/>
    <w:rsid w:val="00E31F92"/>
    <w:rsid w:val="00E32795"/>
    <w:rsid w:val="00E3313D"/>
    <w:rsid w:val="00E33B19"/>
    <w:rsid w:val="00E369F5"/>
    <w:rsid w:val="00E3733D"/>
    <w:rsid w:val="00E37D97"/>
    <w:rsid w:val="00E40705"/>
    <w:rsid w:val="00E40BA5"/>
    <w:rsid w:val="00E42C30"/>
    <w:rsid w:val="00E4345F"/>
    <w:rsid w:val="00E43822"/>
    <w:rsid w:val="00E43D0D"/>
    <w:rsid w:val="00E43D58"/>
    <w:rsid w:val="00E43F4E"/>
    <w:rsid w:val="00E4464C"/>
    <w:rsid w:val="00E44B6B"/>
    <w:rsid w:val="00E45E68"/>
    <w:rsid w:val="00E4781E"/>
    <w:rsid w:val="00E47A15"/>
    <w:rsid w:val="00E50A27"/>
    <w:rsid w:val="00E50CBB"/>
    <w:rsid w:val="00E533AF"/>
    <w:rsid w:val="00E537BE"/>
    <w:rsid w:val="00E542C6"/>
    <w:rsid w:val="00E54789"/>
    <w:rsid w:val="00E56A5C"/>
    <w:rsid w:val="00E573FD"/>
    <w:rsid w:val="00E5792D"/>
    <w:rsid w:val="00E57C7D"/>
    <w:rsid w:val="00E606A9"/>
    <w:rsid w:val="00E60EC0"/>
    <w:rsid w:val="00E63DC7"/>
    <w:rsid w:val="00E64122"/>
    <w:rsid w:val="00E65666"/>
    <w:rsid w:val="00E65B03"/>
    <w:rsid w:val="00E66441"/>
    <w:rsid w:val="00E671AB"/>
    <w:rsid w:val="00E675AD"/>
    <w:rsid w:val="00E706DF"/>
    <w:rsid w:val="00E73CC4"/>
    <w:rsid w:val="00E75B8D"/>
    <w:rsid w:val="00E766A8"/>
    <w:rsid w:val="00E76895"/>
    <w:rsid w:val="00E76D11"/>
    <w:rsid w:val="00E77B53"/>
    <w:rsid w:val="00E83F4C"/>
    <w:rsid w:val="00E861F1"/>
    <w:rsid w:val="00E86B02"/>
    <w:rsid w:val="00E90126"/>
    <w:rsid w:val="00E91CD8"/>
    <w:rsid w:val="00E92E35"/>
    <w:rsid w:val="00E93450"/>
    <w:rsid w:val="00E93C1A"/>
    <w:rsid w:val="00E9499A"/>
    <w:rsid w:val="00E95454"/>
    <w:rsid w:val="00EA06F2"/>
    <w:rsid w:val="00EA07B3"/>
    <w:rsid w:val="00EA2764"/>
    <w:rsid w:val="00EA2845"/>
    <w:rsid w:val="00EA2EF6"/>
    <w:rsid w:val="00EA3A92"/>
    <w:rsid w:val="00EA4739"/>
    <w:rsid w:val="00EA48D6"/>
    <w:rsid w:val="00EA4AF9"/>
    <w:rsid w:val="00EA4CB5"/>
    <w:rsid w:val="00EA572B"/>
    <w:rsid w:val="00EA5BCE"/>
    <w:rsid w:val="00EA5DC5"/>
    <w:rsid w:val="00EB1F8D"/>
    <w:rsid w:val="00EB2DBA"/>
    <w:rsid w:val="00EB3325"/>
    <w:rsid w:val="00EB3889"/>
    <w:rsid w:val="00EB44A3"/>
    <w:rsid w:val="00EB53B4"/>
    <w:rsid w:val="00EB550C"/>
    <w:rsid w:val="00EB5ACA"/>
    <w:rsid w:val="00EB6E17"/>
    <w:rsid w:val="00EB7E4B"/>
    <w:rsid w:val="00EC07E1"/>
    <w:rsid w:val="00EC1DD7"/>
    <w:rsid w:val="00EC1E02"/>
    <w:rsid w:val="00EC22F9"/>
    <w:rsid w:val="00EC2AE3"/>
    <w:rsid w:val="00EC2CD8"/>
    <w:rsid w:val="00EC30C2"/>
    <w:rsid w:val="00EC329B"/>
    <w:rsid w:val="00EC358D"/>
    <w:rsid w:val="00EC4813"/>
    <w:rsid w:val="00EC4B6E"/>
    <w:rsid w:val="00EC5F99"/>
    <w:rsid w:val="00EC6998"/>
    <w:rsid w:val="00EC73A6"/>
    <w:rsid w:val="00EC769B"/>
    <w:rsid w:val="00EC771A"/>
    <w:rsid w:val="00ED0F05"/>
    <w:rsid w:val="00ED16BD"/>
    <w:rsid w:val="00ED288C"/>
    <w:rsid w:val="00ED2DCF"/>
    <w:rsid w:val="00ED3659"/>
    <w:rsid w:val="00ED390D"/>
    <w:rsid w:val="00ED40A9"/>
    <w:rsid w:val="00ED4664"/>
    <w:rsid w:val="00ED61FF"/>
    <w:rsid w:val="00ED65DD"/>
    <w:rsid w:val="00ED746A"/>
    <w:rsid w:val="00EE0D90"/>
    <w:rsid w:val="00EE281F"/>
    <w:rsid w:val="00EE2AB2"/>
    <w:rsid w:val="00EE35A2"/>
    <w:rsid w:val="00EE4E48"/>
    <w:rsid w:val="00EE514A"/>
    <w:rsid w:val="00EE6F5B"/>
    <w:rsid w:val="00EE72C0"/>
    <w:rsid w:val="00EE7A99"/>
    <w:rsid w:val="00EE7B8E"/>
    <w:rsid w:val="00EF0389"/>
    <w:rsid w:val="00EF08B6"/>
    <w:rsid w:val="00EF14D8"/>
    <w:rsid w:val="00EF15B4"/>
    <w:rsid w:val="00EF2761"/>
    <w:rsid w:val="00EF2CA1"/>
    <w:rsid w:val="00EF3086"/>
    <w:rsid w:val="00EF3CB2"/>
    <w:rsid w:val="00EF42D5"/>
    <w:rsid w:val="00EF4459"/>
    <w:rsid w:val="00EF4B3B"/>
    <w:rsid w:val="00EF53F8"/>
    <w:rsid w:val="00EF5EF3"/>
    <w:rsid w:val="00EF75A1"/>
    <w:rsid w:val="00F00801"/>
    <w:rsid w:val="00F02331"/>
    <w:rsid w:val="00F02BA3"/>
    <w:rsid w:val="00F03430"/>
    <w:rsid w:val="00F04492"/>
    <w:rsid w:val="00F046F1"/>
    <w:rsid w:val="00F0786A"/>
    <w:rsid w:val="00F0796E"/>
    <w:rsid w:val="00F07B17"/>
    <w:rsid w:val="00F11D92"/>
    <w:rsid w:val="00F12050"/>
    <w:rsid w:val="00F12ADC"/>
    <w:rsid w:val="00F12B1F"/>
    <w:rsid w:val="00F12BDA"/>
    <w:rsid w:val="00F13CE7"/>
    <w:rsid w:val="00F17BC3"/>
    <w:rsid w:val="00F20653"/>
    <w:rsid w:val="00F21464"/>
    <w:rsid w:val="00F2283C"/>
    <w:rsid w:val="00F22D80"/>
    <w:rsid w:val="00F22D87"/>
    <w:rsid w:val="00F23117"/>
    <w:rsid w:val="00F23A45"/>
    <w:rsid w:val="00F241D8"/>
    <w:rsid w:val="00F2532A"/>
    <w:rsid w:val="00F30222"/>
    <w:rsid w:val="00F30777"/>
    <w:rsid w:val="00F30830"/>
    <w:rsid w:val="00F31B49"/>
    <w:rsid w:val="00F32054"/>
    <w:rsid w:val="00F32663"/>
    <w:rsid w:val="00F32914"/>
    <w:rsid w:val="00F32C61"/>
    <w:rsid w:val="00F32E0A"/>
    <w:rsid w:val="00F336F3"/>
    <w:rsid w:val="00F352D0"/>
    <w:rsid w:val="00F35860"/>
    <w:rsid w:val="00F35ABB"/>
    <w:rsid w:val="00F37402"/>
    <w:rsid w:val="00F37891"/>
    <w:rsid w:val="00F40A1E"/>
    <w:rsid w:val="00F413AA"/>
    <w:rsid w:val="00F43B74"/>
    <w:rsid w:val="00F43BBE"/>
    <w:rsid w:val="00F441B7"/>
    <w:rsid w:val="00F468FD"/>
    <w:rsid w:val="00F47DA3"/>
    <w:rsid w:val="00F47E1F"/>
    <w:rsid w:val="00F50324"/>
    <w:rsid w:val="00F504D1"/>
    <w:rsid w:val="00F51929"/>
    <w:rsid w:val="00F52531"/>
    <w:rsid w:val="00F5351C"/>
    <w:rsid w:val="00F53BD8"/>
    <w:rsid w:val="00F54D49"/>
    <w:rsid w:val="00F555BF"/>
    <w:rsid w:val="00F557B8"/>
    <w:rsid w:val="00F56612"/>
    <w:rsid w:val="00F60F1C"/>
    <w:rsid w:val="00F615F7"/>
    <w:rsid w:val="00F629D1"/>
    <w:rsid w:val="00F635AC"/>
    <w:rsid w:val="00F635F9"/>
    <w:rsid w:val="00F63832"/>
    <w:rsid w:val="00F63A88"/>
    <w:rsid w:val="00F63C7E"/>
    <w:rsid w:val="00F63C8B"/>
    <w:rsid w:val="00F63FDA"/>
    <w:rsid w:val="00F642D8"/>
    <w:rsid w:val="00F645EA"/>
    <w:rsid w:val="00F65B93"/>
    <w:rsid w:val="00F66995"/>
    <w:rsid w:val="00F66EFC"/>
    <w:rsid w:val="00F7050C"/>
    <w:rsid w:val="00F70540"/>
    <w:rsid w:val="00F70660"/>
    <w:rsid w:val="00F713DB"/>
    <w:rsid w:val="00F714DE"/>
    <w:rsid w:val="00F7173D"/>
    <w:rsid w:val="00F74C88"/>
    <w:rsid w:val="00F77243"/>
    <w:rsid w:val="00F8145C"/>
    <w:rsid w:val="00F81754"/>
    <w:rsid w:val="00F819CB"/>
    <w:rsid w:val="00F82053"/>
    <w:rsid w:val="00F82E1D"/>
    <w:rsid w:val="00F84371"/>
    <w:rsid w:val="00F844F8"/>
    <w:rsid w:val="00F84BB6"/>
    <w:rsid w:val="00F85E1F"/>
    <w:rsid w:val="00F86B41"/>
    <w:rsid w:val="00F87056"/>
    <w:rsid w:val="00F8769C"/>
    <w:rsid w:val="00F8793C"/>
    <w:rsid w:val="00F87ACE"/>
    <w:rsid w:val="00F903F0"/>
    <w:rsid w:val="00F90CEF"/>
    <w:rsid w:val="00F90DCF"/>
    <w:rsid w:val="00F91F65"/>
    <w:rsid w:val="00F91FA2"/>
    <w:rsid w:val="00F928D3"/>
    <w:rsid w:val="00F92915"/>
    <w:rsid w:val="00F92BBE"/>
    <w:rsid w:val="00F92E49"/>
    <w:rsid w:val="00F93345"/>
    <w:rsid w:val="00F93560"/>
    <w:rsid w:val="00F93931"/>
    <w:rsid w:val="00F93A09"/>
    <w:rsid w:val="00F94AB4"/>
    <w:rsid w:val="00F95326"/>
    <w:rsid w:val="00F96EFF"/>
    <w:rsid w:val="00F96F2C"/>
    <w:rsid w:val="00F973A3"/>
    <w:rsid w:val="00F976C9"/>
    <w:rsid w:val="00F97A27"/>
    <w:rsid w:val="00FA0225"/>
    <w:rsid w:val="00FA053B"/>
    <w:rsid w:val="00FA0E48"/>
    <w:rsid w:val="00FA1432"/>
    <w:rsid w:val="00FA1BC5"/>
    <w:rsid w:val="00FA1FD2"/>
    <w:rsid w:val="00FA2243"/>
    <w:rsid w:val="00FA3228"/>
    <w:rsid w:val="00FA3456"/>
    <w:rsid w:val="00FA3A88"/>
    <w:rsid w:val="00FA447F"/>
    <w:rsid w:val="00FA486D"/>
    <w:rsid w:val="00FA50D8"/>
    <w:rsid w:val="00FA6761"/>
    <w:rsid w:val="00FA7530"/>
    <w:rsid w:val="00FA785C"/>
    <w:rsid w:val="00FB01E4"/>
    <w:rsid w:val="00FB19B7"/>
    <w:rsid w:val="00FB1AC3"/>
    <w:rsid w:val="00FB2D72"/>
    <w:rsid w:val="00FB405B"/>
    <w:rsid w:val="00FB4861"/>
    <w:rsid w:val="00FB56A2"/>
    <w:rsid w:val="00FB584D"/>
    <w:rsid w:val="00FB6295"/>
    <w:rsid w:val="00FB645D"/>
    <w:rsid w:val="00FB6575"/>
    <w:rsid w:val="00FB694C"/>
    <w:rsid w:val="00FC13D4"/>
    <w:rsid w:val="00FC1CE1"/>
    <w:rsid w:val="00FC1CF8"/>
    <w:rsid w:val="00FC29CA"/>
    <w:rsid w:val="00FC3447"/>
    <w:rsid w:val="00FC462A"/>
    <w:rsid w:val="00FC4750"/>
    <w:rsid w:val="00FC57C2"/>
    <w:rsid w:val="00FC5FB7"/>
    <w:rsid w:val="00FC6C30"/>
    <w:rsid w:val="00FD1342"/>
    <w:rsid w:val="00FD278C"/>
    <w:rsid w:val="00FD3107"/>
    <w:rsid w:val="00FD37E9"/>
    <w:rsid w:val="00FD3FC2"/>
    <w:rsid w:val="00FD5FAA"/>
    <w:rsid w:val="00FD7079"/>
    <w:rsid w:val="00FD7347"/>
    <w:rsid w:val="00FE066E"/>
    <w:rsid w:val="00FE0F39"/>
    <w:rsid w:val="00FE10B2"/>
    <w:rsid w:val="00FE1369"/>
    <w:rsid w:val="00FE21D9"/>
    <w:rsid w:val="00FE32B3"/>
    <w:rsid w:val="00FE4273"/>
    <w:rsid w:val="00FE44FF"/>
    <w:rsid w:val="00FE5057"/>
    <w:rsid w:val="00FE53EF"/>
    <w:rsid w:val="00FE63C2"/>
    <w:rsid w:val="00FF0D55"/>
    <w:rsid w:val="00FF0E90"/>
    <w:rsid w:val="00FF1EF5"/>
    <w:rsid w:val="00FF2C15"/>
    <w:rsid w:val="00FF336B"/>
    <w:rsid w:val="00FF3C5D"/>
    <w:rsid w:val="00FF4FF2"/>
    <w:rsid w:val="00FF5994"/>
    <w:rsid w:val="00FF6674"/>
    <w:rsid w:val="00FF6EE8"/>
    <w:rsid w:val="00FF722F"/>
    <w:rsid w:val="00FF74F2"/>
    <w:rsid w:val="00FF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E0310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vi-VN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66A8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100" w:after="100" w:line="276" w:lineRule="auto"/>
      <w:jc w:val="both"/>
    </w:pPr>
    <w:rPr>
      <w:rFonts w:asciiTheme="minorHAnsi" w:eastAsia="SimSun" w:hAnsiTheme="minorHAnsi"/>
      <w:sz w:val="22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0B1D8C"/>
    <w:pPr>
      <w:keepNext/>
      <w:numPr>
        <w:numId w:val="1"/>
      </w:numPr>
      <w:spacing w:before="600" w:after="200"/>
      <w:outlineLvl w:val="0"/>
    </w:pPr>
    <w:rPr>
      <w:b/>
      <w:bCs/>
      <w:color w:val="0759FA"/>
      <w:sz w:val="28"/>
    </w:rPr>
  </w:style>
  <w:style w:type="paragraph" w:styleId="Heading2">
    <w:name w:val="heading 2"/>
    <w:basedOn w:val="Normal"/>
    <w:next w:val="Normal"/>
    <w:qFormat/>
    <w:rsid w:val="00BA4FBD"/>
    <w:pPr>
      <w:keepNext/>
      <w:numPr>
        <w:ilvl w:val="1"/>
        <w:numId w:val="1"/>
      </w:numPr>
      <w:spacing w:before="400" w:after="200"/>
      <w:outlineLvl w:val="1"/>
    </w:pPr>
    <w:rPr>
      <w:b/>
      <w:bCs/>
      <w:color w:val="0759FA"/>
      <w:sz w:val="24"/>
    </w:rPr>
  </w:style>
  <w:style w:type="paragraph" w:styleId="Heading3">
    <w:name w:val="heading 3"/>
    <w:basedOn w:val="Normal"/>
    <w:next w:val="Normal"/>
    <w:qFormat/>
    <w:rsid w:val="000B1D8C"/>
    <w:pPr>
      <w:keepNext/>
      <w:numPr>
        <w:ilvl w:val="2"/>
        <w:numId w:val="1"/>
      </w:num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400" w:after="200"/>
      <w:outlineLvl w:val="2"/>
    </w:pPr>
    <w:rPr>
      <w:b/>
      <w:i/>
      <w:color w:val="0759FA"/>
    </w:rPr>
  </w:style>
  <w:style w:type="paragraph" w:styleId="Heading4">
    <w:name w:val="heading 4"/>
    <w:basedOn w:val="Normal"/>
    <w:next w:val="Normal"/>
    <w:qFormat/>
    <w:rsid w:val="00E766A8"/>
    <w:pPr>
      <w:keepNext/>
      <w:numPr>
        <w:ilvl w:val="3"/>
        <w:numId w:val="1"/>
      </w:numPr>
      <w:spacing w:before="300"/>
      <w:outlineLvl w:val="3"/>
    </w:pPr>
    <w:rPr>
      <w:b/>
      <w:bCs/>
      <w:i/>
      <w:color w:val="0759FA"/>
    </w:rPr>
  </w:style>
  <w:style w:type="paragraph" w:styleId="Heading5">
    <w:name w:val="heading 5"/>
    <w:basedOn w:val="Normal"/>
    <w:next w:val="Normal"/>
    <w:rsid w:val="00741483"/>
    <w:pPr>
      <w:keepNext/>
      <w:outlineLvl w:val="4"/>
    </w:pPr>
  </w:style>
  <w:style w:type="paragraph" w:styleId="Heading6">
    <w:name w:val="heading 6"/>
    <w:basedOn w:val="Normal"/>
    <w:next w:val="Normal"/>
    <w:link w:val="Heading6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152"/>
      </w:tabs>
      <w:spacing w:before="240" w:after="60" w:line="240" w:lineRule="auto"/>
      <w:ind w:left="1152" w:hanging="1152"/>
      <w:jc w:val="left"/>
      <w:outlineLvl w:val="5"/>
    </w:pPr>
    <w:rPr>
      <w:rFonts w:ascii="Times New Roman" w:eastAsia="Times New Roman" w:hAnsi="Times New Roman"/>
      <w:b/>
      <w:bCs/>
      <w:szCs w:val="22"/>
      <w:lang w:eastAsia="en-US"/>
    </w:rPr>
  </w:style>
  <w:style w:type="paragraph" w:styleId="Heading7">
    <w:name w:val="heading 7"/>
    <w:basedOn w:val="Normal"/>
    <w:next w:val="Normal"/>
    <w:link w:val="Heading7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296"/>
      </w:tabs>
      <w:spacing w:before="240" w:after="60" w:line="240" w:lineRule="auto"/>
      <w:ind w:left="1296" w:hanging="1296"/>
      <w:jc w:val="left"/>
      <w:outlineLvl w:val="6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440"/>
      </w:tabs>
      <w:spacing w:before="240" w:after="60" w:line="240" w:lineRule="auto"/>
      <w:ind w:left="1440" w:hanging="1440"/>
      <w:jc w:val="left"/>
      <w:outlineLvl w:val="7"/>
    </w:pPr>
    <w:rPr>
      <w:rFonts w:ascii="Times New Roman" w:eastAsia="Times New Roman" w:hAnsi="Times New Roman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eastAsia="Times New Roman" w:hAnsi="Arial" w:cs="Arial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B1D8C"/>
    <w:rPr>
      <w:rFonts w:asciiTheme="minorHAnsi" w:eastAsia="SimSun" w:hAnsiTheme="minorHAnsi"/>
      <w:b/>
      <w:bCs/>
      <w:color w:val="0759FA"/>
      <w:sz w:val="28"/>
      <w:lang w:val="en-US" w:eastAsia="zh-CN"/>
    </w:rPr>
  </w:style>
  <w:style w:type="character" w:customStyle="1" w:styleId="Heading6Char">
    <w:name w:val="Heading 6 Char"/>
    <w:basedOn w:val="DefaultParagraphFont"/>
    <w:link w:val="Heading6"/>
    <w:rsid w:val="004B1D31"/>
    <w:rPr>
      <w:b/>
      <w:bCs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4B1D31"/>
    <w:rPr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4B1D31"/>
    <w:rPr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4B1D31"/>
    <w:rPr>
      <w:rFonts w:ascii="Arial" w:hAnsi="Arial" w:cs="Arial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rsid w:val="00251C0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90FF8"/>
    <w:rPr>
      <w:rFonts w:ascii="Calibri" w:eastAsia="SimSun" w:hAnsi="Calibri"/>
      <w:sz w:val="24"/>
      <w:lang w:val="en-US" w:eastAsia="zh-CN"/>
    </w:rPr>
  </w:style>
  <w:style w:type="paragraph" w:styleId="BodyText">
    <w:name w:val="Body Text"/>
    <w:basedOn w:val="Normal"/>
    <w:link w:val="BodyTextChar"/>
    <w:rsid w:val="00251C08"/>
    <w:pPr>
      <w:jc w:val="center"/>
    </w:pPr>
  </w:style>
  <w:style w:type="character" w:customStyle="1" w:styleId="BodyTextChar">
    <w:name w:val="Body Text Char"/>
    <w:basedOn w:val="DefaultParagraphFont"/>
    <w:link w:val="BodyText"/>
    <w:rsid w:val="004B1D31"/>
    <w:rPr>
      <w:rFonts w:asciiTheme="minorHAnsi" w:eastAsia="SimSun" w:hAnsiTheme="minorHAnsi"/>
      <w:sz w:val="22"/>
      <w:lang w:val="en-US" w:eastAsia="zh-CN"/>
    </w:rPr>
  </w:style>
  <w:style w:type="paragraph" w:styleId="Footer">
    <w:name w:val="footer"/>
    <w:basedOn w:val="Normal"/>
    <w:link w:val="FooterChar"/>
    <w:rsid w:val="0010136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136D"/>
    <w:rPr>
      <w:rFonts w:ascii="Calibri" w:eastAsia="SimSun" w:hAnsi="Calibri"/>
      <w:sz w:val="24"/>
      <w:lang w:val="en-US" w:eastAsia="zh-CN"/>
    </w:rPr>
  </w:style>
  <w:style w:type="paragraph" w:styleId="BodyText2">
    <w:name w:val="Body Text 2"/>
    <w:basedOn w:val="Normal"/>
    <w:rsid w:val="00741483"/>
    <w:pPr>
      <w:spacing w:after="120" w:line="480" w:lineRule="auto"/>
    </w:pPr>
  </w:style>
  <w:style w:type="paragraph" w:styleId="BodyTextIndent">
    <w:name w:val="Body Text Indent"/>
    <w:basedOn w:val="Normal"/>
    <w:link w:val="BodyTextIndentChar"/>
    <w:rsid w:val="00741483"/>
    <w:pPr>
      <w:ind w:firstLine="540"/>
    </w:pPr>
  </w:style>
  <w:style w:type="character" w:customStyle="1" w:styleId="BodyTextIndentChar">
    <w:name w:val="Body Text Indent Char"/>
    <w:basedOn w:val="DefaultParagraphFont"/>
    <w:link w:val="BodyTextIndent"/>
    <w:rsid w:val="004B1D31"/>
    <w:rPr>
      <w:rFonts w:asciiTheme="minorHAnsi" w:eastAsia="SimSun" w:hAnsiTheme="minorHAnsi"/>
      <w:sz w:val="22"/>
      <w:lang w:val="en-US" w:eastAsia="zh-CN"/>
    </w:rPr>
  </w:style>
  <w:style w:type="paragraph" w:styleId="BodyText3">
    <w:name w:val="Body Text 3"/>
    <w:basedOn w:val="Normal"/>
    <w:rsid w:val="00741483"/>
    <w:pPr>
      <w:autoSpaceDE w:val="0"/>
      <w:autoSpaceDN w:val="0"/>
      <w:adjustRightInd w:val="0"/>
    </w:pPr>
    <w:rPr>
      <w:rFonts w:ascii="Courier New" w:eastAsia="Times New Roman" w:hAnsi="Courier New"/>
      <w:sz w:val="21"/>
      <w:lang w:eastAsia="en-US"/>
    </w:rPr>
  </w:style>
  <w:style w:type="character" w:styleId="HTMLTypewriter">
    <w:name w:val="HTML Typewriter"/>
    <w:basedOn w:val="DefaultParagraphFont"/>
    <w:rsid w:val="0074148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rsid w:val="00741483"/>
    <w:pPr>
      <w:spacing w:beforeAutospacing="1" w:afterAutospacing="1"/>
    </w:pPr>
    <w:rPr>
      <w:rFonts w:eastAsia="Times New Roman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3875F0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</w:pPr>
    <w:rPr>
      <w:rFonts w:cstheme="majorHAnsi"/>
      <w:bCs/>
      <w:szCs w:val="24"/>
    </w:rPr>
  </w:style>
  <w:style w:type="paragraph" w:styleId="TOC2">
    <w:name w:val="toc 2"/>
    <w:basedOn w:val="Normal"/>
    <w:next w:val="Normal"/>
    <w:autoRedefine/>
    <w:uiPriority w:val="39"/>
    <w:rsid w:val="003875F0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567"/>
      <w:jc w:val="left"/>
    </w:pPr>
    <w:rPr>
      <w:rFonts w:cstheme="minorHAnsi"/>
      <w:bCs/>
    </w:rPr>
  </w:style>
  <w:style w:type="character" w:styleId="Hyperlink">
    <w:name w:val="Hyperlink"/>
    <w:basedOn w:val="DefaultParagraphFont"/>
    <w:uiPriority w:val="99"/>
    <w:rsid w:val="00741483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513532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240"/>
      <w:jc w:val="left"/>
    </w:pPr>
    <w:rPr>
      <w:rFonts w:cstheme="minorHAnsi"/>
      <w:sz w:val="20"/>
    </w:rPr>
  </w:style>
  <w:style w:type="paragraph" w:styleId="Title">
    <w:name w:val="Title"/>
    <w:basedOn w:val="Normal"/>
    <w:qFormat/>
    <w:rsid w:val="00741483"/>
    <w:pPr>
      <w:jc w:val="center"/>
    </w:pPr>
    <w:rPr>
      <w:rFonts w:eastAsia="Times New Roman"/>
      <w:b/>
      <w:bCs/>
      <w:szCs w:val="24"/>
      <w:u w:val="single"/>
      <w:lang w:eastAsia="en-US"/>
    </w:rPr>
  </w:style>
  <w:style w:type="table" w:styleId="TableGrid">
    <w:name w:val="Table Grid"/>
    <w:basedOn w:val="TableNormal"/>
    <w:rsid w:val="007414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semiHidden/>
    <w:rsid w:val="00741483"/>
  </w:style>
  <w:style w:type="character" w:styleId="FootnoteReference">
    <w:name w:val="footnote reference"/>
    <w:basedOn w:val="DefaultParagraphFont"/>
    <w:semiHidden/>
    <w:rsid w:val="00741483"/>
    <w:rPr>
      <w:vertAlign w:val="superscript"/>
    </w:rPr>
  </w:style>
  <w:style w:type="character" w:styleId="PageNumber">
    <w:name w:val="page number"/>
    <w:basedOn w:val="DefaultParagraphFont"/>
    <w:rsid w:val="00741483"/>
  </w:style>
  <w:style w:type="paragraph" w:styleId="TOC4">
    <w:name w:val="toc 4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480"/>
      <w:jc w:val="left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720"/>
      <w:jc w:val="left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960"/>
      <w:jc w:val="left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1200"/>
      <w:jc w:val="left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1440"/>
      <w:jc w:val="left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1680"/>
      <w:jc w:val="left"/>
    </w:pPr>
    <w:rPr>
      <w:rFonts w:cstheme="minorHAnsi"/>
      <w:sz w:val="20"/>
    </w:rPr>
  </w:style>
  <w:style w:type="paragraph" w:styleId="PlainText">
    <w:name w:val="Plain Text"/>
    <w:basedOn w:val="Normal"/>
    <w:rsid w:val="00741483"/>
    <w:rPr>
      <w:rFonts w:ascii="Courier New" w:eastAsia="Times New Roman" w:hAnsi="Courier New" w:cs="Courier New"/>
      <w:lang w:eastAsia="en-US"/>
    </w:rPr>
  </w:style>
  <w:style w:type="paragraph" w:styleId="Caption">
    <w:name w:val="caption"/>
    <w:basedOn w:val="Normal"/>
    <w:next w:val="Normal"/>
    <w:autoRedefine/>
    <w:qFormat/>
    <w:rsid w:val="00F635AC"/>
    <w:pPr>
      <w:spacing w:before="240" w:after="200" w:line="240" w:lineRule="auto"/>
      <w:jc w:val="center"/>
    </w:pPr>
    <w:rPr>
      <w:bCs/>
      <w:i/>
      <w:color w:val="0759FA"/>
      <w:szCs w:val="22"/>
    </w:rPr>
  </w:style>
  <w:style w:type="paragraph" w:styleId="TableofFigures">
    <w:name w:val="table of figures"/>
    <w:basedOn w:val="Normal"/>
    <w:next w:val="Normal"/>
    <w:uiPriority w:val="99"/>
    <w:rsid w:val="00475339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482" w:hanging="482"/>
      <w:jc w:val="left"/>
    </w:pPr>
    <w:rPr>
      <w:rFonts w:cstheme="minorHAnsi"/>
    </w:rPr>
  </w:style>
  <w:style w:type="table" w:styleId="TableList3">
    <w:name w:val="Table List 3"/>
    <w:basedOn w:val="TableNormal"/>
    <w:rsid w:val="0078780E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78780E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7">
    <w:name w:val="Table List 7"/>
    <w:aliases w:val="Table Dolphin"/>
    <w:basedOn w:val="TableNormal"/>
    <w:rsid w:val="00B674A1"/>
    <w:rPr>
      <w:rFonts w:ascii="Arial" w:hAnsi="Arial"/>
    </w:rPr>
    <w:tblPr>
      <w:tblStyleRowBandSize w:val="1"/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rFonts w:ascii="Arial" w:hAnsi="Arial"/>
        <w:b/>
        <w:bCs/>
        <w:sz w:val="20"/>
      </w:rPr>
      <w:tblPr/>
      <w:tcPr>
        <w:tc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  <w:shd w:val="clear" w:color="auto" w:fill="auto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ascii="Arial" w:hAnsi="Arial"/>
        <w:color w:val="auto"/>
      </w:rPr>
    </w:tblStylePr>
  </w:style>
  <w:style w:type="paragraph" w:styleId="HTMLPreformatted">
    <w:name w:val="HTML Preformatted"/>
    <w:basedOn w:val="Normal"/>
    <w:rsid w:val="00B069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000000"/>
      <w:lang w:eastAsia="en-US"/>
    </w:rPr>
  </w:style>
  <w:style w:type="paragraph" w:styleId="Index1">
    <w:name w:val="index 1"/>
    <w:basedOn w:val="Normal"/>
    <w:next w:val="Normal"/>
    <w:autoRedefine/>
    <w:semiHidden/>
    <w:rsid w:val="00056266"/>
    <w:pPr>
      <w:ind w:left="200" w:hanging="200"/>
    </w:pPr>
    <w:rPr>
      <w:rFonts w:ascii="Arial" w:hAnsi="Arial"/>
      <w:b/>
    </w:rPr>
  </w:style>
  <w:style w:type="paragraph" w:styleId="Index2">
    <w:name w:val="index 2"/>
    <w:basedOn w:val="Normal"/>
    <w:next w:val="Normal"/>
    <w:autoRedefine/>
    <w:semiHidden/>
    <w:rsid w:val="00056266"/>
    <w:pPr>
      <w:ind w:left="400" w:hanging="200"/>
    </w:pPr>
    <w:rPr>
      <w:rFonts w:ascii="Arial" w:hAnsi="Arial"/>
      <w:b/>
    </w:rPr>
  </w:style>
  <w:style w:type="paragraph" w:styleId="Index9">
    <w:name w:val="index 9"/>
    <w:basedOn w:val="Normal"/>
    <w:next w:val="Normal"/>
    <w:autoRedefine/>
    <w:semiHidden/>
    <w:rsid w:val="00056266"/>
    <w:pPr>
      <w:ind w:left="1800" w:hanging="200"/>
    </w:pPr>
  </w:style>
  <w:style w:type="paragraph" w:styleId="Date">
    <w:name w:val="Date"/>
    <w:basedOn w:val="Normal"/>
    <w:next w:val="Normal"/>
    <w:rsid w:val="00520813"/>
  </w:style>
  <w:style w:type="paragraph" w:styleId="BalloonText">
    <w:name w:val="Balloon Text"/>
    <w:basedOn w:val="Normal"/>
    <w:semiHidden/>
    <w:rsid w:val="00330A81"/>
    <w:rPr>
      <w:rFonts w:ascii="Tahoma" w:hAnsi="Tahoma" w:cs="Tahoma"/>
      <w:sz w:val="16"/>
      <w:szCs w:val="16"/>
    </w:rPr>
  </w:style>
  <w:style w:type="paragraph" w:customStyle="1" w:styleId="a">
    <w:name w:val="正文（首行不缩进）"/>
    <w:basedOn w:val="Normal"/>
    <w:rsid w:val="00156752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ListParagraph">
    <w:name w:val="List Paragraph"/>
    <w:basedOn w:val="Normal"/>
    <w:uiPriority w:val="34"/>
    <w:qFormat/>
    <w:rsid w:val="001E3E67"/>
    <w:pPr>
      <w:ind w:left="720"/>
    </w:pPr>
  </w:style>
  <w:style w:type="character" w:styleId="Strong">
    <w:name w:val="Strong"/>
    <w:basedOn w:val="DefaultParagraphFont"/>
    <w:rsid w:val="00F615F7"/>
    <w:rPr>
      <w:b/>
      <w:bCs/>
    </w:rPr>
  </w:style>
  <w:style w:type="paragraph" w:styleId="DocumentMap">
    <w:name w:val="Document Map"/>
    <w:basedOn w:val="Normal"/>
    <w:link w:val="DocumentMapChar"/>
    <w:rsid w:val="00845668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845668"/>
    <w:rPr>
      <w:rFonts w:ascii="Tahoma" w:eastAsia="SimSun" w:hAnsi="Tahoma" w:cs="Tahoma"/>
      <w:sz w:val="16"/>
      <w:szCs w:val="16"/>
      <w:lang w:eastAsia="zh-CN"/>
    </w:rPr>
  </w:style>
  <w:style w:type="paragraph" w:styleId="NoSpacing">
    <w:name w:val="No Spacing"/>
    <w:link w:val="NoSpacingChar"/>
    <w:uiPriority w:val="1"/>
    <w:rsid w:val="00DC26CD"/>
    <w:rPr>
      <w:rFonts w:eastAsia="SimSun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960D9"/>
    <w:rPr>
      <w:rFonts w:eastAsia="SimSun"/>
      <w:lang w:val="en-US" w:eastAsia="zh-CN"/>
    </w:rPr>
  </w:style>
  <w:style w:type="paragraph" w:customStyle="1" w:styleId="HeaderFooter">
    <w:name w:val="Header Footer"/>
    <w:basedOn w:val="Normal"/>
    <w:rsid w:val="004A7E6C"/>
    <w:pPr>
      <w:ind w:right="72"/>
    </w:pPr>
    <w:rPr>
      <w:rFonts w:eastAsiaTheme="minorEastAsia" w:cstheme="minorBidi"/>
      <w:b/>
      <w:szCs w:val="22"/>
      <w:lang w:eastAsia="en-US"/>
    </w:rPr>
  </w:style>
  <w:style w:type="paragraph" w:customStyle="1" w:styleId="Note">
    <w:name w:val="Note"/>
    <w:basedOn w:val="Normal"/>
    <w:link w:val="NoteChar"/>
    <w:qFormat/>
    <w:rsid w:val="00E766A8"/>
    <w:pPr>
      <w:spacing w:before="400"/>
    </w:pPr>
    <w:rPr>
      <w:rFonts w:cs="Calibri"/>
      <w:sz w:val="20"/>
    </w:rPr>
  </w:style>
  <w:style w:type="character" w:customStyle="1" w:styleId="NoteChar">
    <w:name w:val="Note Char"/>
    <w:basedOn w:val="DefaultParagraphFont"/>
    <w:link w:val="Note"/>
    <w:rsid w:val="00E766A8"/>
    <w:rPr>
      <w:rFonts w:asciiTheme="minorHAnsi" w:eastAsia="SimSun" w:hAnsiTheme="minorHAnsi" w:cs="Calibri"/>
      <w:lang w:val="en-US" w:eastAsia="zh-CN"/>
    </w:rPr>
  </w:style>
  <w:style w:type="paragraph" w:customStyle="1" w:styleId="Table">
    <w:name w:val="Table"/>
    <w:basedOn w:val="Header"/>
    <w:link w:val="TableChar"/>
    <w:qFormat/>
    <w:rsid w:val="00E766A8"/>
    <w:pPr>
      <w:tabs>
        <w:tab w:val="clear" w:pos="4320"/>
        <w:tab w:val="clear" w:pos="8640"/>
      </w:tabs>
      <w:spacing w:before="0" w:after="0" w:line="240" w:lineRule="auto"/>
      <w:jc w:val="center"/>
    </w:pPr>
    <w:rPr>
      <w:rFonts w:cs="Calibri"/>
      <w:bCs/>
      <w:sz w:val="20"/>
      <w:szCs w:val="22"/>
    </w:rPr>
  </w:style>
  <w:style w:type="character" w:customStyle="1" w:styleId="TableChar">
    <w:name w:val="Table Char"/>
    <w:basedOn w:val="HeaderChar"/>
    <w:link w:val="Table"/>
    <w:rsid w:val="00E766A8"/>
    <w:rPr>
      <w:rFonts w:asciiTheme="minorHAnsi" w:eastAsia="SimSun" w:hAnsiTheme="minorHAnsi" w:cs="Calibri"/>
      <w:bCs/>
      <w:sz w:val="24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5339"/>
    <w:pPr>
      <w:keepLines/>
      <w:numPr>
        <w:numId w:val="0"/>
      </w:num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5E2303"/>
    <w:rPr>
      <w:color w:val="808080"/>
    </w:rPr>
  </w:style>
  <w:style w:type="table" w:customStyle="1" w:styleId="Dolphin">
    <w:name w:val="Dolphin"/>
    <w:basedOn w:val="TableNormal"/>
    <w:uiPriority w:val="99"/>
    <w:rsid w:val="009622FF"/>
    <w:pPr>
      <w:jc w:val="center"/>
    </w:pPr>
    <w:rPr>
      <w:rFonts w:asciiTheme="minorHAnsi" w:hAnsiTheme="minorHAnsi"/>
      <w:sz w:val="22"/>
    </w:rPr>
    <w:tblPr>
      <w:jc w:val="center"/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b/>
        <w:color w:val="FFFFFF" w:themeColor="background1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0759FA"/>
      </w:tcPr>
    </w:tblStylePr>
  </w:style>
  <w:style w:type="paragraph" w:customStyle="1" w:styleId="NormalAfterTable">
    <w:name w:val="Normal After Table"/>
    <w:basedOn w:val="Normal"/>
    <w:link w:val="NormalAfterTableChar"/>
    <w:qFormat/>
    <w:rsid w:val="00BA4FBD"/>
    <w:pPr>
      <w:spacing w:before="300"/>
    </w:pPr>
  </w:style>
  <w:style w:type="character" w:customStyle="1" w:styleId="NormalAfterTableChar">
    <w:name w:val="Normal After Table Char"/>
    <w:basedOn w:val="DefaultParagraphFont"/>
    <w:link w:val="NormalAfterTable"/>
    <w:rsid w:val="00BA4FBD"/>
    <w:rPr>
      <w:rFonts w:asciiTheme="minorHAnsi" w:eastAsia="SimSun" w:hAnsiTheme="minorHAnsi"/>
      <w:sz w:val="22"/>
      <w:lang w:val="en-US" w:eastAsia="zh-CN"/>
    </w:rPr>
  </w:style>
  <w:style w:type="paragraph" w:styleId="ListBullet5">
    <w:name w:val="List Bullet 5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720"/>
      </w:tabs>
      <w:spacing w:before="0" w:after="0" w:line="240" w:lineRule="auto"/>
      <w:ind w:left="720" w:hanging="360"/>
      <w:jc w:val="left"/>
    </w:pPr>
    <w:rPr>
      <w:rFonts w:ascii="Times New Roman" w:hAnsi="Times New Roman"/>
      <w:sz w:val="20"/>
    </w:rPr>
  </w:style>
  <w:style w:type="paragraph" w:styleId="ListBullet">
    <w:name w:val="List Bullet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927" w:hanging="360"/>
      <w:jc w:val="left"/>
    </w:pPr>
    <w:rPr>
      <w:rFonts w:ascii="Times New Roman" w:hAnsi="Times New Roman"/>
      <w:sz w:val="20"/>
    </w:rPr>
  </w:style>
  <w:style w:type="paragraph" w:styleId="ListNumber">
    <w:name w:val="List Number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Bullet2">
    <w:name w:val="List Bullet 2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Bullet3">
    <w:name w:val="List Bullet 3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Bullet4">
    <w:name w:val="List Bullet 4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Number2">
    <w:name w:val="List Number 2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 w:hanging="360"/>
      <w:jc w:val="left"/>
    </w:pPr>
    <w:rPr>
      <w:rFonts w:ascii="Times New Roman" w:hAnsi="Times New Roman"/>
      <w:sz w:val="20"/>
    </w:rPr>
  </w:style>
  <w:style w:type="paragraph" w:styleId="ListNumber3">
    <w:name w:val="List Number 3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Number4">
    <w:name w:val="List Number 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440"/>
      </w:tabs>
      <w:spacing w:before="0" w:after="0" w:line="240" w:lineRule="auto"/>
      <w:ind w:left="1440" w:hanging="360"/>
      <w:jc w:val="left"/>
    </w:pPr>
    <w:rPr>
      <w:rFonts w:ascii="Times New Roman" w:hAnsi="Times New Roman"/>
      <w:sz w:val="20"/>
    </w:rPr>
  </w:style>
  <w:style w:type="paragraph" w:styleId="ListNumber5">
    <w:name w:val="List Number 5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 w:hanging="360"/>
      <w:jc w:val="left"/>
    </w:pPr>
    <w:rPr>
      <w:rFonts w:ascii="Times New Roman" w:hAnsi="Times New Roman"/>
      <w:sz w:val="20"/>
    </w:rPr>
  </w:style>
  <w:style w:type="paragraph" w:customStyle="1" w:styleId="xl50">
    <w:name w:val="xl50"/>
    <w:basedOn w:val="Normal"/>
    <w:rsid w:val="004B1D31"/>
    <w:pPr>
      <w:pBdr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3">
    <w:name w:val="xl33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25">
    <w:name w:val="xl25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right"/>
    </w:pPr>
    <w:rPr>
      <w:rFonts w:ascii="Arial" w:hAnsi="Arial" w:cs="Arial"/>
      <w:sz w:val="12"/>
      <w:szCs w:val="12"/>
      <w:lang w:eastAsia="en-US"/>
    </w:rPr>
  </w:style>
  <w:style w:type="paragraph" w:customStyle="1" w:styleId="xl26">
    <w:name w:val="xl26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</w:pPr>
    <w:rPr>
      <w:rFonts w:ascii="Arial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rsid w:val="004B1D3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character" w:styleId="FollowedHyperlink">
    <w:name w:val="FollowedHyperlink"/>
    <w:basedOn w:val="DefaultParagraphFont"/>
    <w:rsid w:val="004B1D31"/>
    <w:rPr>
      <w:color w:val="800080"/>
      <w:u w:val="single"/>
    </w:rPr>
  </w:style>
  <w:style w:type="paragraph" w:styleId="BlockText">
    <w:name w:val="Block Text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1440" w:right="14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BodyTextFirstIndent">
    <w:name w:val="Body Text First Indent"/>
    <w:basedOn w:val="BodyText"/>
    <w:link w:val="BodyTextFirstIndent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firstLine="21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BodyTextFirstIndentChar">
    <w:name w:val="Body Text First Indent Char"/>
    <w:basedOn w:val="BodyTextChar"/>
    <w:link w:val="BodyTextFirstIndent"/>
    <w:rsid w:val="004B1D31"/>
    <w:rPr>
      <w:rFonts w:asciiTheme="minorHAnsi" w:eastAsia="SimSun" w:hAnsiTheme="minorHAnsi"/>
      <w:sz w:val="24"/>
      <w:szCs w:val="24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360" w:firstLine="21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BodyTextFirstIndent2Char">
    <w:name w:val="Body Text First Indent 2 Char"/>
    <w:basedOn w:val="BodyTextIndentChar"/>
    <w:link w:val="BodyTextFirstIndent2"/>
    <w:rsid w:val="004B1D31"/>
    <w:rPr>
      <w:rFonts w:asciiTheme="minorHAnsi" w:eastAsia="SimSun" w:hAnsiTheme="minorHAnsi"/>
      <w:sz w:val="24"/>
      <w:szCs w:val="24"/>
      <w:lang w:val="en-US" w:eastAsia="en-US"/>
    </w:rPr>
  </w:style>
  <w:style w:type="paragraph" w:styleId="BodyTextIndent2">
    <w:name w:val="Body Text Indent 2"/>
    <w:basedOn w:val="Normal"/>
    <w:link w:val="BodyTextIndent2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480" w:lineRule="auto"/>
      <w:ind w:left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4B1D31"/>
    <w:rPr>
      <w:sz w:val="24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360"/>
      <w:jc w:val="left"/>
    </w:pPr>
    <w:rPr>
      <w:rFonts w:ascii="Times New Roman" w:eastAsia="Times New Roman" w:hAnsi="Times New Roman"/>
      <w:sz w:val="16"/>
      <w:szCs w:val="16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4B1D31"/>
    <w:rPr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432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ClosingChar">
    <w:name w:val="Closing Char"/>
    <w:basedOn w:val="DefaultParagraphFont"/>
    <w:link w:val="Closing"/>
    <w:rsid w:val="004B1D31"/>
    <w:rPr>
      <w:sz w:val="24"/>
      <w:szCs w:val="24"/>
      <w:lang w:val="en-US" w:eastAsia="en-US"/>
    </w:rPr>
  </w:style>
  <w:style w:type="paragraph" w:styleId="CommentText">
    <w:name w:val="annotation text"/>
    <w:basedOn w:val="Normal"/>
    <w:link w:val="CommentText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4B1D31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4B1D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B1D31"/>
    <w:rPr>
      <w:b/>
      <w:bCs/>
      <w:lang w:val="en-US" w:eastAsia="en-US"/>
    </w:rPr>
  </w:style>
  <w:style w:type="paragraph" w:styleId="E-mailSignature">
    <w:name w:val="E-mail Signature"/>
    <w:basedOn w:val="Normal"/>
    <w:link w:val="E-mailSignature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4B1D31"/>
    <w:rPr>
      <w:sz w:val="24"/>
      <w:szCs w:val="24"/>
      <w:lang w:val="en-US" w:eastAsia="en-US"/>
    </w:rPr>
  </w:style>
  <w:style w:type="paragraph" w:styleId="EndnoteText">
    <w:name w:val="endnote text"/>
    <w:basedOn w:val="Normal"/>
    <w:link w:val="EndnoteText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rsid w:val="004B1D31"/>
    <w:rPr>
      <w:lang w:val="en-US" w:eastAsia="en-US"/>
    </w:rPr>
  </w:style>
  <w:style w:type="paragraph" w:styleId="EnvelopeAddress">
    <w:name w:val="envelope address"/>
    <w:basedOn w:val="Normal"/>
    <w:rsid w:val="004B1D31"/>
    <w:pPr>
      <w:framePr w:w="7920" w:h="1980" w:hRule="exact" w:hSpace="180" w:wrap="auto" w:hAnchor="page" w:xAlign="center" w:yAlign="bottom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2880"/>
      <w:jc w:val="left"/>
    </w:pPr>
    <w:rPr>
      <w:rFonts w:ascii="Arial" w:eastAsia="Times New Roman" w:hAnsi="Arial" w:cs="Arial"/>
      <w:sz w:val="24"/>
      <w:szCs w:val="24"/>
      <w:lang w:eastAsia="en-US"/>
    </w:rPr>
  </w:style>
  <w:style w:type="paragraph" w:styleId="EnvelopeReturn">
    <w:name w:val="envelope return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Arial" w:eastAsia="Times New Roman" w:hAnsi="Arial" w:cs="Arial"/>
      <w:sz w:val="20"/>
      <w:lang w:eastAsia="en-US"/>
    </w:rPr>
  </w:style>
  <w:style w:type="paragraph" w:styleId="HTMLAddress">
    <w:name w:val="HTML Address"/>
    <w:basedOn w:val="Normal"/>
    <w:link w:val="HTMLAddress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i/>
      <w:iCs/>
      <w:sz w:val="24"/>
      <w:szCs w:val="24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4B1D31"/>
    <w:rPr>
      <w:i/>
      <w:iCs/>
      <w:sz w:val="24"/>
      <w:szCs w:val="24"/>
      <w:lang w:val="en-US" w:eastAsia="en-US"/>
    </w:rPr>
  </w:style>
  <w:style w:type="paragraph" w:styleId="Index3">
    <w:name w:val="index 3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4">
    <w:name w:val="index 4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96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5">
    <w:name w:val="index 5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20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6">
    <w:name w:val="index 6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44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7">
    <w:name w:val="index 7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68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8">
    <w:name w:val="index 8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92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Heading">
    <w:name w:val="index heading"/>
    <w:basedOn w:val="Normal"/>
    <w:next w:val="Index1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Arial" w:eastAsia="Times New Roman" w:hAnsi="Arial" w:cs="Arial"/>
      <w:b/>
      <w:bCs/>
      <w:sz w:val="24"/>
      <w:szCs w:val="24"/>
      <w:lang w:eastAsia="en-US"/>
    </w:rPr>
  </w:style>
  <w:style w:type="paragraph" w:styleId="List">
    <w:name w:val="List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2">
    <w:name w:val="List 2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3">
    <w:name w:val="List 3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08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4">
    <w:name w:val="List 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44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5">
    <w:name w:val="List 5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80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">
    <w:name w:val="List Continue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2">
    <w:name w:val="List Continue 2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72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3">
    <w:name w:val="List Continue 3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108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4">
    <w:name w:val="List Continue 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14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5">
    <w:name w:val="List Continue 5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180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MacroText">
    <w:name w:val="macro"/>
    <w:link w:val="MacroTextChar"/>
    <w:rsid w:val="004B1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US" w:eastAsia="en-US"/>
    </w:rPr>
  </w:style>
  <w:style w:type="character" w:customStyle="1" w:styleId="MacroTextChar">
    <w:name w:val="Macro Text Char"/>
    <w:basedOn w:val="DefaultParagraphFont"/>
    <w:link w:val="MacroText"/>
    <w:rsid w:val="004B1D31"/>
    <w:rPr>
      <w:rFonts w:ascii="Courier New" w:hAnsi="Courier New" w:cs="Courier New"/>
      <w:lang w:val="en-US" w:eastAsia="en-US"/>
    </w:rPr>
  </w:style>
  <w:style w:type="paragraph" w:styleId="MessageHeader">
    <w:name w:val="Message Header"/>
    <w:basedOn w:val="Normal"/>
    <w:link w:val="MessageHeaderChar"/>
    <w:rsid w:val="004B1D3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080" w:hanging="1080"/>
      <w:jc w:val="left"/>
    </w:pPr>
    <w:rPr>
      <w:rFonts w:ascii="Arial" w:eastAsia="Times New Roman" w:hAnsi="Arial" w:cs="Arial"/>
      <w:sz w:val="24"/>
      <w:szCs w:val="24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4B1D31"/>
    <w:rPr>
      <w:rFonts w:ascii="Arial" w:hAnsi="Arial" w:cs="Arial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NoteHeading">
    <w:name w:val="Note Heading"/>
    <w:basedOn w:val="Normal"/>
    <w:next w:val="Normal"/>
    <w:link w:val="NoteHeading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4B1D31"/>
    <w:rPr>
      <w:sz w:val="24"/>
      <w:szCs w:val="24"/>
      <w:lang w:val="en-US" w:eastAsia="en-US"/>
    </w:rPr>
  </w:style>
  <w:style w:type="paragraph" w:styleId="Salutation">
    <w:name w:val="Salutation"/>
    <w:basedOn w:val="Normal"/>
    <w:next w:val="Normal"/>
    <w:link w:val="Salutation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SalutationChar">
    <w:name w:val="Salutation Char"/>
    <w:basedOn w:val="DefaultParagraphFont"/>
    <w:link w:val="Salutation"/>
    <w:rsid w:val="004B1D31"/>
    <w:rPr>
      <w:sz w:val="24"/>
      <w:szCs w:val="24"/>
      <w:lang w:val="en-US" w:eastAsia="en-US"/>
    </w:rPr>
  </w:style>
  <w:style w:type="paragraph" w:styleId="Signature">
    <w:name w:val="Signature"/>
    <w:basedOn w:val="Normal"/>
    <w:link w:val="Signature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432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SignatureChar">
    <w:name w:val="Signature Char"/>
    <w:basedOn w:val="DefaultParagraphFont"/>
    <w:link w:val="Signature"/>
    <w:rsid w:val="004B1D31"/>
    <w:rPr>
      <w:sz w:val="24"/>
      <w:szCs w:val="24"/>
      <w:lang w:val="en-US" w:eastAsia="en-US"/>
    </w:rPr>
  </w:style>
  <w:style w:type="paragraph" w:styleId="Subtitle">
    <w:name w:val="Subtitle"/>
    <w:basedOn w:val="Normal"/>
    <w:link w:val="Subtitle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60" w:line="240" w:lineRule="auto"/>
      <w:jc w:val="center"/>
      <w:outlineLvl w:val="1"/>
    </w:pPr>
    <w:rPr>
      <w:rFonts w:ascii="Arial" w:eastAsia="Times New Roman" w:hAnsi="Arial" w:cs="Arial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4B1D31"/>
    <w:rPr>
      <w:rFonts w:ascii="Arial" w:hAnsi="Arial" w:cs="Arial"/>
      <w:sz w:val="24"/>
      <w:szCs w:val="24"/>
      <w:lang w:val="en-US" w:eastAsia="en-US"/>
    </w:rPr>
  </w:style>
  <w:style w:type="paragraph" w:styleId="TableofAuthorities">
    <w:name w:val="table of authorities"/>
    <w:basedOn w:val="Normal"/>
    <w:next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24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TOAHeading">
    <w:name w:val="toa heading"/>
    <w:basedOn w:val="Normal"/>
    <w:next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120" w:after="0" w:line="240" w:lineRule="auto"/>
      <w:jc w:val="left"/>
    </w:pPr>
    <w:rPr>
      <w:rFonts w:ascii="Arial" w:eastAsia="Times New Roman" w:hAnsi="Arial" w:cs="Arial"/>
      <w:b/>
      <w:bCs/>
      <w:sz w:val="24"/>
      <w:szCs w:val="24"/>
      <w:lang w:eastAsia="en-US"/>
    </w:rPr>
  </w:style>
  <w:style w:type="paragraph" w:customStyle="1" w:styleId="xl24">
    <w:name w:val="xl2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</w:pPr>
    <w:rPr>
      <w:rFonts w:ascii="Arial" w:hAnsi="Arial" w:cs="Arial"/>
      <w:sz w:val="12"/>
      <w:szCs w:val="12"/>
      <w:lang w:eastAsia="en-US"/>
    </w:rPr>
  </w:style>
  <w:style w:type="paragraph" w:customStyle="1" w:styleId="xl28">
    <w:name w:val="xl28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29">
    <w:name w:val="xl29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0">
    <w:name w:val="xl30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1">
    <w:name w:val="xl31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2">
    <w:name w:val="xl32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4">
    <w:name w:val="xl34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5">
    <w:name w:val="xl35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6">
    <w:name w:val="xl36"/>
    <w:basedOn w:val="Normal"/>
    <w:rsid w:val="004B1D3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7">
    <w:name w:val="xl37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8">
    <w:name w:val="xl38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9">
    <w:name w:val="xl39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0">
    <w:name w:val="xl40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1">
    <w:name w:val="xl41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2">
    <w:name w:val="xl42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3">
    <w:name w:val="xl43"/>
    <w:basedOn w:val="Normal"/>
    <w:rsid w:val="004B1D31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4">
    <w:name w:val="xl44"/>
    <w:basedOn w:val="Normal"/>
    <w:rsid w:val="004B1D31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5">
    <w:name w:val="xl45"/>
    <w:basedOn w:val="Normal"/>
    <w:rsid w:val="004B1D31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6">
    <w:name w:val="xl46"/>
    <w:basedOn w:val="Normal"/>
    <w:rsid w:val="004B1D31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7">
    <w:name w:val="xl47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</w:pPr>
    <w:rPr>
      <w:rFonts w:ascii="Arial" w:hAnsi="Arial" w:cs="Arial"/>
      <w:sz w:val="12"/>
      <w:szCs w:val="12"/>
      <w:lang w:eastAsia="en-US"/>
    </w:rPr>
  </w:style>
  <w:style w:type="paragraph" w:customStyle="1" w:styleId="xl48">
    <w:name w:val="xl48"/>
    <w:basedOn w:val="Normal"/>
    <w:rsid w:val="004B1D31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9">
    <w:name w:val="xl49"/>
    <w:basedOn w:val="Normal"/>
    <w:rsid w:val="004B1D31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</w:pPr>
    <w:rPr>
      <w:rFonts w:ascii="Arial" w:hAnsi="Arial" w:cs="Arial"/>
      <w:sz w:val="12"/>
      <w:szCs w:val="12"/>
      <w:lang w:eastAsia="en-US"/>
    </w:rPr>
  </w:style>
  <w:style w:type="paragraph" w:customStyle="1" w:styleId="xl51">
    <w:name w:val="xl51"/>
    <w:basedOn w:val="Normal"/>
    <w:rsid w:val="004B1D31"/>
    <w:pPr>
      <w:pBdr>
        <w:top w:val="single" w:sz="8" w:space="0" w:color="auto"/>
        <w:bottom w:val="single" w:sz="4" w:space="0" w:color="auto"/>
        <w:right w:val="dotDotDash" w:sz="8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2">
    <w:name w:val="xl52"/>
    <w:basedOn w:val="Normal"/>
    <w:rsid w:val="004B1D31"/>
    <w:pPr>
      <w:pBdr>
        <w:top w:val="single" w:sz="4" w:space="0" w:color="auto"/>
        <w:bottom w:val="single" w:sz="4" w:space="0" w:color="auto"/>
        <w:right w:val="dotDotDash" w:sz="8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3">
    <w:name w:val="xl53"/>
    <w:basedOn w:val="Normal"/>
    <w:rsid w:val="004B1D31"/>
    <w:pPr>
      <w:pBdr>
        <w:top w:val="single" w:sz="4" w:space="0" w:color="auto"/>
        <w:bottom w:val="single" w:sz="4" w:space="0" w:color="auto"/>
        <w:right w:val="dotDotDash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4">
    <w:name w:val="xl54"/>
    <w:basedOn w:val="Normal"/>
    <w:rsid w:val="004B1D31"/>
    <w:pPr>
      <w:pBdr>
        <w:top w:val="single" w:sz="4" w:space="0" w:color="auto"/>
        <w:bottom w:val="single" w:sz="8" w:space="0" w:color="auto"/>
        <w:right w:val="dotDotDash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5">
    <w:name w:val="xl55"/>
    <w:basedOn w:val="Normal"/>
    <w:rsid w:val="004B1D31"/>
    <w:pPr>
      <w:pBdr>
        <w:top w:val="single" w:sz="8" w:space="0" w:color="auto"/>
        <w:left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24"/>
      <w:szCs w:val="24"/>
      <w:lang w:eastAsia="en-US"/>
    </w:rPr>
  </w:style>
  <w:style w:type="paragraph" w:customStyle="1" w:styleId="xl56">
    <w:name w:val="xl56"/>
    <w:basedOn w:val="Normal"/>
    <w:rsid w:val="004B1D31"/>
    <w:pPr>
      <w:pBdr>
        <w:left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57">
    <w:name w:val="xl57"/>
    <w:basedOn w:val="Normal"/>
    <w:rsid w:val="004B1D31"/>
    <w:pPr>
      <w:pBdr>
        <w:left w:val="single" w:sz="8" w:space="0" w:color="auto"/>
        <w:bottom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58">
    <w:name w:val="xl58"/>
    <w:basedOn w:val="Normal"/>
    <w:rsid w:val="004B1D31"/>
    <w:pPr>
      <w:pBdr>
        <w:top w:val="single" w:sz="8" w:space="0" w:color="auto"/>
        <w:lef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9">
    <w:name w:val="xl59"/>
    <w:basedOn w:val="Normal"/>
    <w:rsid w:val="004B1D31"/>
    <w:pPr>
      <w:pBdr>
        <w:top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0">
    <w:name w:val="xl60"/>
    <w:basedOn w:val="Normal"/>
    <w:rsid w:val="004B1D31"/>
    <w:pPr>
      <w:pBdr>
        <w:top w:val="single" w:sz="8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1">
    <w:name w:val="xl61"/>
    <w:basedOn w:val="Normal"/>
    <w:rsid w:val="004B1D31"/>
    <w:pPr>
      <w:pBdr>
        <w:top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2">
    <w:name w:val="xl62"/>
    <w:basedOn w:val="Normal"/>
    <w:rsid w:val="004B1D31"/>
    <w:pPr>
      <w:pBdr>
        <w:top w:val="single" w:sz="8" w:space="0" w:color="auto"/>
        <w:left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63">
    <w:name w:val="xl63"/>
    <w:basedOn w:val="Normal"/>
    <w:rsid w:val="004B1D31"/>
    <w:pPr>
      <w:pBdr>
        <w:lef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4">
    <w:name w:val="xl6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5">
    <w:name w:val="xl65"/>
    <w:basedOn w:val="Normal"/>
    <w:rsid w:val="004B1D31"/>
    <w:pPr>
      <w:pBdr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6">
    <w:name w:val="xl66"/>
    <w:basedOn w:val="Normal"/>
    <w:rsid w:val="004B1D31"/>
    <w:pPr>
      <w:pBdr>
        <w:lef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67">
    <w:name w:val="xl67"/>
    <w:basedOn w:val="Normal"/>
    <w:rsid w:val="004B1D31"/>
    <w:pPr>
      <w:pBdr>
        <w:lef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8">
    <w:name w:val="xl68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9">
    <w:name w:val="xl69"/>
    <w:basedOn w:val="Normal"/>
    <w:rsid w:val="004B1D31"/>
    <w:pPr>
      <w:pBdr>
        <w:left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0">
    <w:name w:val="xl70"/>
    <w:basedOn w:val="Normal"/>
    <w:rsid w:val="004B1D31"/>
    <w:pPr>
      <w:pBdr>
        <w:left w:val="single" w:sz="8" w:space="0" w:color="auto"/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1">
    <w:name w:val="xl71"/>
    <w:basedOn w:val="Normal"/>
    <w:rsid w:val="004B1D31"/>
    <w:pPr>
      <w:pBdr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2">
    <w:name w:val="xl72"/>
    <w:basedOn w:val="Normal"/>
    <w:rsid w:val="004B1D31"/>
    <w:pPr>
      <w:pBdr>
        <w:bottom w:val="single" w:sz="8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3">
    <w:name w:val="xl73"/>
    <w:basedOn w:val="Normal"/>
    <w:rsid w:val="004B1D31"/>
    <w:pPr>
      <w:pBdr>
        <w:left w:val="single" w:sz="8" w:space="0" w:color="auto"/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4">
    <w:name w:val="xl74"/>
    <w:basedOn w:val="Normal"/>
    <w:rsid w:val="004B1D31"/>
    <w:pPr>
      <w:pBdr>
        <w:left w:val="single" w:sz="8" w:space="0" w:color="auto"/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5">
    <w:name w:val="xl75"/>
    <w:basedOn w:val="Normal"/>
    <w:rsid w:val="004B1D31"/>
    <w:pPr>
      <w:pBdr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6">
    <w:name w:val="xl76"/>
    <w:basedOn w:val="Normal"/>
    <w:rsid w:val="004B1D31"/>
    <w:pPr>
      <w:pBdr>
        <w:left w:val="single" w:sz="8" w:space="0" w:color="auto"/>
        <w:bottom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7">
    <w:name w:val="xl77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8">
    <w:name w:val="xl78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9">
    <w:name w:val="xl79"/>
    <w:basedOn w:val="Normal"/>
    <w:rsid w:val="004B1D31"/>
    <w:pPr>
      <w:pBdr>
        <w:top w:val="single" w:sz="8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0">
    <w:name w:val="xl80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1">
    <w:name w:val="xl81"/>
    <w:basedOn w:val="Normal"/>
    <w:rsid w:val="004B1D3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2">
    <w:name w:val="xl82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3">
    <w:name w:val="xl83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4">
    <w:name w:val="xl84"/>
    <w:basedOn w:val="Normal"/>
    <w:rsid w:val="004B1D31"/>
    <w:pPr>
      <w:pBdr>
        <w:top w:val="single" w:sz="4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5">
    <w:name w:val="xl85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6">
    <w:name w:val="xl86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7">
    <w:name w:val="xl87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8">
    <w:name w:val="xl88"/>
    <w:basedOn w:val="Normal"/>
    <w:rsid w:val="004B1D31"/>
    <w:pPr>
      <w:pBdr>
        <w:left w:val="single" w:sz="4" w:space="0" w:color="auto"/>
        <w:bottom w:val="single" w:sz="8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9">
    <w:name w:val="xl89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0">
    <w:name w:val="xl90"/>
    <w:basedOn w:val="Normal"/>
    <w:rsid w:val="004B1D31"/>
    <w:pPr>
      <w:pBdr>
        <w:top w:val="single" w:sz="4" w:space="0" w:color="auto"/>
        <w:bottom w:val="single" w:sz="8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1">
    <w:name w:val="xl91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2">
    <w:name w:val="xl92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Arial" w:hAnsi="Arial" w:cs="Arial"/>
      <w:b/>
      <w:bCs/>
      <w:sz w:val="16"/>
      <w:szCs w:val="16"/>
      <w:lang w:eastAsia="en-US"/>
    </w:rPr>
  </w:style>
  <w:style w:type="paragraph" w:customStyle="1" w:styleId="xl93">
    <w:name w:val="xl93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4">
    <w:name w:val="xl94"/>
    <w:basedOn w:val="Normal"/>
    <w:rsid w:val="004B1D31"/>
    <w:pPr>
      <w:pBdr>
        <w:bottom w:val="single" w:sz="8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5">
    <w:name w:val="xl95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6">
    <w:name w:val="xl96"/>
    <w:basedOn w:val="Normal"/>
    <w:rsid w:val="004B1D31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tableentry">
    <w:name w:val="table entry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40" w:after="40" w:line="180" w:lineRule="atLeast"/>
      <w:jc w:val="left"/>
    </w:pPr>
    <w:rPr>
      <w:rFonts w:ascii="Helvetica" w:eastAsia="Times New Roman" w:hAnsi="Helvetica"/>
      <w:sz w:val="18"/>
      <w:lang w:eastAsia="en-US"/>
    </w:rPr>
  </w:style>
  <w:style w:type="paragraph" w:customStyle="1" w:styleId="tableheading">
    <w:name w:val="table heading"/>
    <w:basedOn w:val="Normal"/>
    <w:rsid w:val="004B1D31"/>
    <w:pPr>
      <w:keepNext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60" w:after="60" w:line="240" w:lineRule="atLeast"/>
      <w:jc w:val="center"/>
    </w:pPr>
    <w:rPr>
      <w:rFonts w:ascii="Helvetica" w:eastAsia="Times New Roman" w:hAnsi="Helvetica"/>
      <w:b/>
      <w:sz w:val="18"/>
      <w:lang w:eastAsia="en-US"/>
    </w:rPr>
  </w:style>
  <w:style w:type="character" w:styleId="EndnoteReference">
    <w:name w:val="endnote reference"/>
    <w:basedOn w:val="DefaultParagraphFont"/>
    <w:rsid w:val="004B1D31"/>
    <w:rPr>
      <w:vertAlign w:val="superscript"/>
    </w:rPr>
  </w:style>
  <w:style w:type="character" w:styleId="CommentReference">
    <w:name w:val="annotation reference"/>
    <w:basedOn w:val="DefaultParagraphFont"/>
    <w:semiHidden/>
    <w:unhideWhenUsed/>
    <w:rsid w:val="00A71BBB"/>
    <w:rPr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635AC"/>
    <w:pPr>
      <w:widowControl w:val="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eastAsiaTheme="minorHAnsi" w:cstheme="minorBidi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vi-VN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66A8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100" w:after="100" w:line="276" w:lineRule="auto"/>
      <w:jc w:val="both"/>
    </w:pPr>
    <w:rPr>
      <w:rFonts w:asciiTheme="minorHAnsi" w:eastAsia="SimSun" w:hAnsiTheme="minorHAnsi"/>
      <w:sz w:val="22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0B1D8C"/>
    <w:pPr>
      <w:keepNext/>
      <w:numPr>
        <w:numId w:val="1"/>
      </w:numPr>
      <w:spacing w:before="600" w:after="200"/>
      <w:outlineLvl w:val="0"/>
    </w:pPr>
    <w:rPr>
      <w:b/>
      <w:bCs/>
      <w:color w:val="0759FA"/>
      <w:sz w:val="28"/>
    </w:rPr>
  </w:style>
  <w:style w:type="paragraph" w:styleId="Heading2">
    <w:name w:val="heading 2"/>
    <w:basedOn w:val="Normal"/>
    <w:next w:val="Normal"/>
    <w:qFormat/>
    <w:rsid w:val="00BA4FBD"/>
    <w:pPr>
      <w:keepNext/>
      <w:numPr>
        <w:ilvl w:val="1"/>
        <w:numId w:val="1"/>
      </w:numPr>
      <w:spacing w:before="400" w:after="200"/>
      <w:outlineLvl w:val="1"/>
    </w:pPr>
    <w:rPr>
      <w:b/>
      <w:bCs/>
      <w:color w:val="0759FA"/>
      <w:sz w:val="24"/>
    </w:rPr>
  </w:style>
  <w:style w:type="paragraph" w:styleId="Heading3">
    <w:name w:val="heading 3"/>
    <w:basedOn w:val="Normal"/>
    <w:next w:val="Normal"/>
    <w:qFormat/>
    <w:rsid w:val="000B1D8C"/>
    <w:pPr>
      <w:keepNext/>
      <w:numPr>
        <w:ilvl w:val="2"/>
        <w:numId w:val="1"/>
      </w:num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400" w:after="200"/>
      <w:outlineLvl w:val="2"/>
    </w:pPr>
    <w:rPr>
      <w:b/>
      <w:i/>
      <w:color w:val="0759FA"/>
    </w:rPr>
  </w:style>
  <w:style w:type="paragraph" w:styleId="Heading4">
    <w:name w:val="heading 4"/>
    <w:basedOn w:val="Normal"/>
    <w:next w:val="Normal"/>
    <w:qFormat/>
    <w:rsid w:val="00E766A8"/>
    <w:pPr>
      <w:keepNext/>
      <w:numPr>
        <w:ilvl w:val="3"/>
        <w:numId w:val="1"/>
      </w:numPr>
      <w:spacing w:before="300"/>
      <w:outlineLvl w:val="3"/>
    </w:pPr>
    <w:rPr>
      <w:b/>
      <w:bCs/>
      <w:i/>
      <w:color w:val="0759FA"/>
    </w:rPr>
  </w:style>
  <w:style w:type="paragraph" w:styleId="Heading5">
    <w:name w:val="heading 5"/>
    <w:basedOn w:val="Normal"/>
    <w:next w:val="Normal"/>
    <w:rsid w:val="00741483"/>
    <w:pPr>
      <w:keepNext/>
      <w:outlineLvl w:val="4"/>
    </w:pPr>
  </w:style>
  <w:style w:type="paragraph" w:styleId="Heading6">
    <w:name w:val="heading 6"/>
    <w:basedOn w:val="Normal"/>
    <w:next w:val="Normal"/>
    <w:link w:val="Heading6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152"/>
      </w:tabs>
      <w:spacing w:before="240" w:after="60" w:line="240" w:lineRule="auto"/>
      <w:ind w:left="1152" w:hanging="1152"/>
      <w:jc w:val="left"/>
      <w:outlineLvl w:val="5"/>
    </w:pPr>
    <w:rPr>
      <w:rFonts w:ascii="Times New Roman" w:eastAsia="Times New Roman" w:hAnsi="Times New Roman"/>
      <w:b/>
      <w:bCs/>
      <w:szCs w:val="22"/>
      <w:lang w:eastAsia="en-US"/>
    </w:rPr>
  </w:style>
  <w:style w:type="paragraph" w:styleId="Heading7">
    <w:name w:val="heading 7"/>
    <w:basedOn w:val="Normal"/>
    <w:next w:val="Normal"/>
    <w:link w:val="Heading7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296"/>
      </w:tabs>
      <w:spacing w:before="240" w:after="60" w:line="240" w:lineRule="auto"/>
      <w:ind w:left="1296" w:hanging="1296"/>
      <w:jc w:val="left"/>
      <w:outlineLvl w:val="6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440"/>
      </w:tabs>
      <w:spacing w:before="240" w:after="60" w:line="240" w:lineRule="auto"/>
      <w:ind w:left="1440" w:hanging="1440"/>
      <w:jc w:val="left"/>
      <w:outlineLvl w:val="7"/>
    </w:pPr>
    <w:rPr>
      <w:rFonts w:ascii="Times New Roman" w:eastAsia="Times New Roman" w:hAnsi="Times New Roman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eastAsia="Times New Roman" w:hAnsi="Arial" w:cs="Arial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B1D8C"/>
    <w:rPr>
      <w:rFonts w:asciiTheme="minorHAnsi" w:eastAsia="SimSun" w:hAnsiTheme="minorHAnsi"/>
      <w:b/>
      <w:bCs/>
      <w:color w:val="0759FA"/>
      <w:sz w:val="28"/>
      <w:lang w:val="en-US" w:eastAsia="zh-CN"/>
    </w:rPr>
  </w:style>
  <w:style w:type="character" w:customStyle="1" w:styleId="Heading6Char">
    <w:name w:val="Heading 6 Char"/>
    <w:basedOn w:val="DefaultParagraphFont"/>
    <w:link w:val="Heading6"/>
    <w:rsid w:val="004B1D31"/>
    <w:rPr>
      <w:b/>
      <w:bCs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4B1D31"/>
    <w:rPr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4B1D31"/>
    <w:rPr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4B1D31"/>
    <w:rPr>
      <w:rFonts w:ascii="Arial" w:hAnsi="Arial" w:cs="Arial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rsid w:val="00251C0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90FF8"/>
    <w:rPr>
      <w:rFonts w:ascii="Calibri" w:eastAsia="SimSun" w:hAnsi="Calibri"/>
      <w:sz w:val="24"/>
      <w:lang w:val="en-US" w:eastAsia="zh-CN"/>
    </w:rPr>
  </w:style>
  <w:style w:type="paragraph" w:styleId="BodyText">
    <w:name w:val="Body Text"/>
    <w:basedOn w:val="Normal"/>
    <w:link w:val="BodyTextChar"/>
    <w:rsid w:val="00251C08"/>
    <w:pPr>
      <w:jc w:val="center"/>
    </w:pPr>
  </w:style>
  <w:style w:type="character" w:customStyle="1" w:styleId="BodyTextChar">
    <w:name w:val="Body Text Char"/>
    <w:basedOn w:val="DefaultParagraphFont"/>
    <w:link w:val="BodyText"/>
    <w:rsid w:val="004B1D31"/>
    <w:rPr>
      <w:rFonts w:asciiTheme="minorHAnsi" w:eastAsia="SimSun" w:hAnsiTheme="minorHAnsi"/>
      <w:sz w:val="22"/>
      <w:lang w:val="en-US" w:eastAsia="zh-CN"/>
    </w:rPr>
  </w:style>
  <w:style w:type="paragraph" w:styleId="Footer">
    <w:name w:val="footer"/>
    <w:basedOn w:val="Normal"/>
    <w:link w:val="FooterChar"/>
    <w:rsid w:val="0010136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136D"/>
    <w:rPr>
      <w:rFonts w:ascii="Calibri" w:eastAsia="SimSun" w:hAnsi="Calibri"/>
      <w:sz w:val="24"/>
      <w:lang w:val="en-US" w:eastAsia="zh-CN"/>
    </w:rPr>
  </w:style>
  <w:style w:type="paragraph" w:styleId="BodyText2">
    <w:name w:val="Body Text 2"/>
    <w:basedOn w:val="Normal"/>
    <w:rsid w:val="00741483"/>
    <w:pPr>
      <w:spacing w:after="120" w:line="480" w:lineRule="auto"/>
    </w:pPr>
  </w:style>
  <w:style w:type="paragraph" w:styleId="BodyTextIndent">
    <w:name w:val="Body Text Indent"/>
    <w:basedOn w:val="Normal"/>
    <w:link w:val="BodyTextIndentChar"/>
    <w:rsid w:val="00741483"/>
    <w:pPr>
      <w:ind w:firstLine="540"/>
    </w:pPr>
  </w:style>
  <w:style w:type="character" w:customStyle="1" w:styleId="BodyTextIndentChar">
    <w:name w:val="Body Text Indent Char"/>
    <w:basedOn w:val="DefaultParagraphFont"/>
    <w:link w:val="BodyTextIndent"/>
    <w:rsid w:val="004B1D31"/>
    <w:rPr>
      <w:rFonts w:asciiTheme="minorHAnsi" w:eastAsia="SimSun" w:hAnsiTheme="minorHAnsi"/>
      <w:sz w:val="22"/>
      <w:lang w:val="en-US" w:eastAsia="zh-CN"/>
    </w:rPr>
  </w:style>
  <w:style w:type="paragraph" w:styleId="BodyText3">
    <w:name w:val="Body Text 3"/>
    <w:basedOn w:val="Normal"/>
    <w:rsid w:val="00741483"/>
    <w:pPr>
      <w:autoSpaceDE w:val="0"/>
      <w:autoSpaceDN w:val="0"/>
      <w:adjustRightInd w:val="0"/>
    </w:pPr>
    <w:rPr>
      <w:rFonts w:ascii="Courier New" w:eastAsia="Times New Roman" w:hAnsi="Courier New"/>
      <w:sz w:val="21"/>
      <w:lang w:eastAsia="en-US"/>
    </w:rPr>
  </w:style>
  <w:style w:type="character" w:styleId="HTMLTypewriter">
    <w:name w:val="HTML Typewriter"/>
    <w:basedOn w:val="DefaultParagraphFont"/>
    <w:rsid w:val="0074148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rsid w:val="00741483"/>
    <w:pPr>
      <w:spacing w:beforeAutospacing="1" w:afterAutospacing="1"/>
    </w:pPr>
    <w:rPr>
      <w:rFonts w:eastAsia="Times New Roman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3875F0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</w:pPr>
    <w:rPr>
      <w:rFonts w:cstheme="majorHAnsi"/>
      <w:bCs/>
      <w:szCs w:val="24"/>
    </w:rPr>
  </w:style>
  <w:style w:type="paragraph" w:styleId="TOC2">
    <w:name w:val="toc 2"/>
    <w:basedOn w:val="Normal"/>
    <w:next w:val="Normal"/>
    <w:autoRedefine/>
    <w:uiPriority w:val="39"/>
    <w:rsid w:val="003875F0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567"/>
      <w:jc w:val="left"/>
    </w:pPr>
    <w:rPr>
      <w:rFonts w:cstheme="minorHAnsi"/>
      <w:bCs/>
    </w:rPr>
  </w:style>
  <w:style w:type="character" w:styleId="Hyperlink">
    <w:name w:val="Hyperlink"/>
    <w:basedOn w:val="DefaultParagraphFont"/>
    <w:uiPriority w:val="99"/>
    <w:rsid w:val="00741483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513532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240"/>
      <w:jc w:val="left"/>
    </w:pPr>
    <w:rPr>
      <w:rFonts w:cstheme="minorHAnsi"/>
      <w:sz w:val="20"/>
    </w:rPr>
  </w:style>
  <w:style w:type="paragraph" w:styleId="Title">
    <w:name w:val="Title"/>
    <w:basedOn w:val="Normal"/>
    <w:qFormat/>
    <w:rsid w:val="00741483"/>
    <w:pPr>
      <w:jc w:val="center"/>
    </w:pPr>
    <w:rPr>
      <w:rFonts w:eastAsia="Times New Roman"/>
      <w:b/>
      <w:bCs/>
      <w:szCs w:val="24"/>
      <w:u w:val="single"/>
      <w:lang w:eastAsia="en-US"/>
    </w:rPr>
  </w:style>
  <w:style w:type="table" w:styleId="TableGrid">
    <w:name w:val="Table Grid"/>
    <w:basedOn w:val="TableNormal"/>
    <w:rsid w:val="007414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semiHidden/>
    <w:rsid w:val="00741483"/>
  </w:style>
  <w:style w:type="character" w:styleId="FootnoteReference">
    <w:name w:val="footnote reference"/>
    <w:basedOn w:val="DefaultParagraphFont"/>
    <w:semiHidden/>
    <w:rsid w:val="00741483"/>
    <w:rPr>
      <w:vertAlign w:val="superscript"/>
    </w:rPr>
  </w:style>
  <w:style w:type="character" w:styleId="PageNumber">
    <w:name w:val="page number"/>
    <w:basedOn w:val="DefaultParagraphFont"/>
    <w:rsid w:val="00741483"/>
  </w:style>
  <w:style w:type="paragraph" w:styleId="TOC4">
    <w:name w:val="toc 4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480"/>
      <w:jc w:val="left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720"/>
      <w:jc w:val="left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960"/>
      <w:jc w:val="left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1200"/>
      <w:jc w:val="left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1440"/>
      <w:jc w:val="left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rsid w:val="00741483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1680"/>
      <w:jc w:val="left"/>
    </w:pPr>
    <w:rPr>
      <w:rFonts w:cstheme="minorHAnsi"/>
      <w:sz w:val="20"/>
    </w:rPr>
  </w:style>
  <w:style w:type="paragraph" w:styleId="PlainText">
    <w:name w:val="Plain Text"/>
    <w:basedOn w:val="Normal"/>
    <w:rsid w:val="00741483"/>
    <w:rPr>
      <w:rFonts w:ascii="Courier New" w:eastAsia="Times New Roman" w:hAnsi="Courier New" w:cs="Courier New"/>
      <w:lang w:eastAsia="en-US"/>
    </w:rPr>
  </w:style>
  <w:style w:type="paragraph" w:styleId="Caption">
    <w:name w:val="caption"/>
    <w:basedOn w:val="Normal"/>
    <w:next w:val="Normal"/>
    <w:autoRedefine/>
    <w:qFormat/>
    <w:rsid w:val="00F635AC"/>
    <w:pPr>
      <w:spacing w:before="240" w:after="200" w:line="240" w:lineRule="auto"/>
      <w:jc w:val="center"/>
    </w:pPr>
    <w:rPr>
      <w:bCs/>
      <w:i/>
      <w:color w:val="0759FA"/>
      <w:szCs w:val="22"/>
    </w:rPr>
  </w:style>
  <w:style w:type="paragraph" w:styleId="TableofFigures">
    <w:name w:val="table of figures"/>
    <w:basedOn w:val="Normal"/>
    <w:next w:val="Normal"/>
    <w:uiPriority w:val="99"/>
    <w:rsid w:val="00475339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/>
      <w:ind w:left="482" w:hanging="482"/>
      <w:jc w:val="left"/>
    </w:pPr>
    <w:rPr>
      <w:rFonts w:cstheme="minorHAnsi"/>
    </w:rPr>
  </w:style>
  <w:style w:type="table" w:styleId="TableList3">
    <w:name w:val="Table List 3"/>
    <w:basedOn w:val="TableNormal"/>
    <w:rsid w:val="0078780E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78780E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7">
    <w:name w:val="Table List 7"/>
    <w:aliases w:val="Table Dolphin"/>
    <w:basedOn w:val="TableNormal"/>
    <w:rsid w:val="00B674A1"/>
    <w:rPr>
      <w:rFonts w:ascii="Arial" w:hAnsi="Arial"/>
    </w:rPr>
    <w:tblPr>
      <w:tblStyleRowBandSize w:val="1"/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rFonts w:ascii="Arial" w:hAnsi="Arial"/>
        <w:b/>
        <w:bCs/>
        <w:sz w:val="20"/>
      </w:rPr>
      <w:tblPr/>
      <w:tcPr>
        <w:tc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  <w:shd w:val="clear" w:color="auto" w:fill="auto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ascii="Arial" w:hAnsi="Arial"/>
        <w:color w:val="auto"/>
      </w:rPr>
    </w:tblStylePr>
  </w:style>
  <w:style w:type="paragraph" w:styleId="HTMLPreformatted">
    <w:name w:val="HTML Preformatted"/>
    <w:basedOn w:val="Normal"/>
    <w:rsid w:val="00B069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000000"/>
      <w:lang w:eastAsia="en-US"/>
    </w:rPr>
  </w:style>
  <w:style w:type="paragraph" w:styleId="Index1">
    <w:name w:val="index 1"/>
    <w:basedOn w:val="Normal"/>
    <w:next w:val="Normal"/>
    <w:autoRedefine/>
    <w:semiHidden/>
    <w:rsid w:val="00056266"/>
    <w:pPr>
      <w:ind w:left="200" w:hanging="200"/>
    </w:pPr>
    <w:rPr>
      <w:rFonts w:ascii="Arial" w:hAnsi="Arial"/>
      <w:b/>
    </w:rPr>
  </w:style>
  <w:style w:type="paragraph" w:styleId="Index2">
    <w:name w:val="index 2"/>
    <w:basedOn w:val="Normal"/>
    <w:next w:val="Normal"/>
    <w:autoRedefine/>
    <w:semiHidden/>
    <w:rsid w:val="00056266"/>
    <w:pPr>
      <w:ind w:left="400" w:hanging="200"/>
    </w:pPr>
    <w:rPr>
      <w:rFonts w:ascii="Arial" w:hAnsi="Arial"/>
      <w:b/>
    </w:rPr>
  </w:style>
  <w:style w:type="paragraph" w:styleId="Index9">
    <w:name w:val="index 9"/>
    <w:basedOn w:val="Normal"/>
    <w:next w:val="Normal"/>
    <w:autoRedefine/>
    <w:semiHidden/>
    <w:rsid w:val="00056266"/>
    <w:pPr>
      <w:ind w:left="1800" w:hanging="200"/>
    </w:pPr>
  </w:style>
  <w:style w:type="paragraph" w:styleId="Date">
    <w:name w:val="Date"/>
    <w:basedOn w:val="Normal"/>
    <w:next w:val="Normal"/>
    <w:rsid w:val="00520813"/>
  </w:style>
  <w:style w:type="paragraph" w:styleId="BalloonText">
    <w:name w:val="Balloon Text"/>
    <w:basedOn w:val="Normal"/>
    <w:semiHidden/>
    <w:rsid w:val="00330A81"/>
    <w:rPr>
      <w:rFonts w:ascii="Tahoma" w:hAnsi="Tahoma" w:cs="Tahoma"/>
      <w:sz w:val="16"/>
      <w:szCs w:val="16"/>
    </w:rPr>
  </w:style>
  <w:style w:type="paragraph" w:customStyle="1" w:styleId="a">
    <w:name w:val="正文（首行不缩进）"/>
    <w:basedOn w:val="Normal"/>
    <w:rsid w:val="00156752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ListParagraph">
    <w:name w:val="List Paragraph"/>
    <w:basedOn w:val="Normal"/>
    <w:uiPriority w:val="34"/>
    <w:qFormat/>
    <w:rsid w:val="001E3E67"/>
    <w:pPr>
      <w:ind w:left="720"/>
    </w:pPr>
  </w:style>
  <w:style w:type="character" w:styleId="Strong">
    <w:name w:val="Strong"/>
    <w:basedOn w:val="DefaultParagraphFont"/>
    <w:rsid w:val="00F615F7"/>
    <w:rPr>
      <w:b/>
      <w:bCs/>
    </w:rPr>
  </w:style>
  <w:style w:type="paragraph" w:styleId="DocumentMap">
    <w:name w:val="Document Map"/>
    <w:basedOn w:val="Normal"/>
    <w:link w:val="DocumentMapChar"/>
    <w:rsid w:val="00845668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845668"/>
    <w:rPr>
      <w:rFonts w:ascii="Tahoma" w:eastAsia="SimSun" w:hAnsi="Tahoma" w:cs="Tahoma"/>
      <w:sz w:val="16"/>
      <w:szCs w:val="16"/>
      <w:lang w:eastAsia="zh-CN"/>
    </w:rPr>
  </w:style>
  <w:style w:type="paragraph" w:styleId="NoSpacing">
    <w:name w:val="No Spacing"/>
    <w:link w:val="NoSpacingChar"/>
    <w:uiPriority w:val="1"/>
    <w:rsid w:val="00DC26CD"/>
    <w:rPr>
      <w:rFonts w:eastAsia="SimSun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960D9"/>
    <w:rPr>
      <w:rFonts w:eastAsia="SimSun"/>
      <w:lang w:val="en-US" w:eastAsia="zh-CN"/>
    </w:rPr>
  </w:style>
  <w:style w:type="paragraph" w:customStyle="1" w:styleId="HeaderFooter">
    <w:name w:val="Header Footer"/>
    <w:basedOn w:val="Normal"/>
    <w:rsid w:val="004A7E6C"/>
    <w:pPr>
      <w:ind w:right="72"/>
    </w:pPr>
    <w:rPr>
      <w:rFonts w:eastAsiaTheme="minorEastAsia" w:cstheme="minorBidi"/>
      <w:b/>
      <w:szCs w:val="22"/>
      <w:lang w:eastAsia="en-US"/>
    </w:rPr>
  </w:style>
  <w:style w:type="paragraph" w:customStyle="1" w:styleId="Note">
    <w:name w:val="Note"/>
    <w:basedOn w:val="Normal"/>
    <w:link w:val="NoteChar"/>
    <w:qFormat/>
    <w:rsid w:val="00E766A8"/>
    <w:pPr>
      <w:spacing w:before="400"/>
    </w:pPr>
    <w:rPr>
      <w:rFonts w:cs="Calibri"/>
      <w:sz w:val="20"/>
    </w:rPr>
  </w:style>
  <w:style w:type="character" w:customStyle="1" w:styleId="NoteChar">
    <w:name w:val="Note Char"/>
    <w:basedOn w:val="DefaultParagraphFont"/>
    <w:link w:val="Note"/>
    <w:rsid w:val="00E766A8"/>
    <w:rPr>
      <w:rFonts w:asciiTheme="minorHAnsi" w:eastAsia="SimSun" w:hAnsiTheme="minorHAnsi" w:cs="Calibri"/>
      <w:lang w:val="en-US" w:eastAsia="zh-CN"/>
    </w:rPr>
  </w:style>
  <w:style w:type="paragraph" w:customStyle="1" w:styleId="Table">
    <w:name w:val="Table"/>
    <w:basedOn w:val="Header"/>
    <w:link w:val="TableChar"/>
    <w:qFormat/>
    <w:rsid w:val="00E766A8"/>
    <w:pPr>
      <w:tabs>
        <w:tab w:val="clear" w:pos="4320"/>
        <w:tab w:val="clear" w:pos="8640"/>
      </w:tabs>
      <w:spacing w:before="0" w:after="0" w:line="240" w:lineRule="auto"/>
      <w:jc w:val="center"/>
    </w:pPr>
    <w:rPr>
      <w:rFonts w:cs="Calibri"/>
      <w:bCs/>
      <w:sz w:val="20"/>
      <w:szCs w:val="22"/>
    </w:rPr>
  </w:style>
  <w:style w:type="character" w:customStyle="1" w:styleId="TableChar">
    <w:name w:val="Table Char"/>
    <w:basedOn w:val="HeaderChar"/>
    <w:link w:val="Table"/>
    <w:rsid w:val="00E766A8"/>
    <w:rPr>
      <w:rFonts w:asciiTheme="minorHAnsi" w:eastAsia="SimSun" w:hAnsiTheme="minorHAnsi" w:cs="Calibri"/>
      <w:bCs/>
      <w:sz w:val="24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5339"/>
    <w:pPr>
      <w:keepLines/>
      <w:numPr>
        <w:numId w:val="0"/>
      </w:num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5E2303"/>
    <w:rPr>
      <w:color w:val="808080"/>
    </w:rPr>
  </w:style>
  <w:style w:type="table" w:customStyle="1" w:styleId="Dolphin">
    <w:name w:val="Dolphin"/>
    <w:basedOn w:val="TableNormal"/>
    <w:uiPriority w:val="99"/>
    <w:rsid w:val="009622FF"/>
    <w:pPr>
      <w:jc w:val="center"/>
    </w:pPr>
    <w:rPr>
      <w:rFonts w:asciiTheme="minorHAnsi" w:hAnsiTheme="minorHAnsi"/>
      <w:sz w:val="22"/>
    </w:rPr>
    <w:tblPr>
      <w:jc w:val="center"/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b/>
        <w:color w:val="FFFFFF" w:themeColor="background1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0759FA"/>
      </w:tcPr>
    </w:tblStylePr>
  </w:style>
  <w:style w:type="paragraph" w:customStyle="1" w:styleId="NormalAfterTable">
    <w:name w:val="Normal After Table"/>
    <w:basedOn w:val="Normal"/>
    <w:link w:val="NormalAfterTableChar"/>
    <w:qFormat/>
    <w:rsid w:val="00BA4FBD"/>
    <w:pPr>
      <w:spacing w:before="300"/>
    </w:pPr>
  </w:style>
  <w:style w:type="character" w:customStyle="1" w:styleId="NormalAfterTableChar">
    <w:name w:val="Normal After Table Char"/>
    <w:basedOn w:val="DefaultParagraphFont"/>
    <w:link w:val="NormalAfterTable"/>
    <w:rsid w:val="00BA4FBD"/>
    <w:rPr>
      <w:rFonts w:asciiTheme="minorHAnsi" w:eastAsia="SimSun" w:hAnsiTheme="minorHAnsi"/>
      <w:sz w:val="22"/>
      <w:lang w:val="en-US" w:eastAsia="zh-CN"/>
    </w:rPr>
  </w:style>
  <w:style w:type="paragraph" w:styleId="ListBullet5">
    <w:name w:val="List Bullet 5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720"/>
      </w:tabs>
      <w:spacing w:before="0" w:after="0" w:line="240" w:lineRule="auto"/>
      <w:ind w:left="720" w:hanging="360"/>
      <w:jc w:val="left"/>
    </w:pPr>
    <w:rPr>
      <w:rFonts w:ascii="Times New Roman" w:hAnsi="Times New Roman"/>
      <w:sz w:val="20"/>
    </w:rPr>
  </w:style>
  <w:style w:type="paragraph" w:styleId="ListBullet">
    <w:name w:val="List Bullet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927" w:hanging="360"/>
      <w:jc w:val="left"/>
    </w:pPr>
    <w:rPr>
      <w:rFonts w:ascii="Times New Roman" w:hAnsi="Times New Roman"/>
      <w:sz w:val="20"/>
    </w:rPr>
  </w:style>
  <w:style w:type="paragraph" w:styleId="ListNumber">
    <w:name w:val="List Number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Bullet2">
    <w:name w:val="List Bullet 2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Bullet3">
    <w:name w:val="List Bullet 3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Bullet4">
    <w:name w:val="List Bullet 4"/>
    <w:basedOn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Number2">
    <w:name w:val="List Number 2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 w:hanging="360"/>
      <w:jc w:val="left"/>
    </w:pPr>
    <w:rPr>
      <w:rFonts w:ascii="Times New Roman" w:hAnsi="Times New Roman"/>
      <w:sz w:val="20"/>
    </w:rPr>
  </w:style>
  <w:style w:type="paragraph" w:styleId="ListNumber3">
    <w:name w:val="List Number 3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hAnsi="Times New Roman"/>
      <w:sz w:val="20"/>
    </w:rPr>
  </w:style>
  <w:style w:type="paragraph" w:styleId="ListNumber4">
    <w:name w:val="List Number 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  <w:tab w:val="num" w:pos="1440"/>
      </w:tabs>
      <w:spacing w:before="0" w:after="0" w:line="240" w:lineRule="auto"/>
      <w:ind w:left="1440" w:hanging="360"/>
      <w:jc w:val="left"/>
    </w:pPr>
    <w:rPr>
      <w:rFonts w:ascii="Times New Roman" w:hAnsi="Times New Roman"/>
      <w:sz w:val="20"/>
    </w:rPr>
  </w:style>
  <w:style w:type="paragraph" w:styleId="ListNumber5">
    <w:name w:val="List Number 5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 w:hanging="360"/>
      <w:jc w:val="left"/>
    </w:pPr>
    <w:rPr>
      <w:rFonts w:ascii="Times New Roman" w:hAnsi="Times New Roman"/>
      <w:sz w:val="20"/>
    </w:rPr>
  </w:style>
  <w:style w:type="paragraph" w:customStyle="1" w:styleId="xl50">
    <w:name w:val="xl50"/>
    <w:basedOn w:val="Normal"/>
    <w:rsid w:val="004B1D31"/>
    <w:pPr>
      <w:pBdr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3">
    <w:name w:val="xl33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25">
    <w:name w:val="xl25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right"/>
    </w:pPr>
    <w:rPr>
      <w:rFonts w:ascii="Arial" w:hAnsi="Arial" w:cs="Arial"/>
      <w:sz w:val="12"/>
      <w:szCs w:val="12"/>
      <w:lang w:eastAsia="en-US"/>
    </w:rPr>
  </w:style>
  <w:style w:type="paragraph" w:customStyle="1" w:styleId="xl26">
    <w:name w:val="xl26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</w:pPr>
    <w:rPr>
      <w:rFonts w:ascii="Arial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rsid w:val="004B1D3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character" w:styleId="FollowedHyperlink">
    <w:name w:val="FollowedHyperlink"/>
    <w:basedOn w:val="DefaultParagraphFont"/>
    <w:rsid w:val="004B1D31"/>
    <w:rPr>
      <w:color w:val="800080"/>
      <w:u w:val="single"/>
    </w:rPr>
  </w:style>
  <w:style w:type="paragraph" w:styleId="BlockText">
    <w:name w:val="Block Text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1440" w:right="14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BodyTextFirstIndent">
    <w:name w:val="Body Text First Indent"/>
    <w:basedOn w:val="BodyText"/>
    <w:link w:val="BodyTextFirstIndent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firstLine="21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BodyTextFirstIndentChar">
    <w:name w:val="Body Text First Indent Char"/>
    <w:basedOn w:val="BodyTextChar"/>
    <w:link w:val="BodyTextFirstIndent"/>
    <w:rsid w:val="004B1D31"/>
    <w:rPr>
      <w:rFonts w:asciiTheme="minorHAnsi" w:eastAsia="SimSun" w:hAnsiTheme="minorHAnsi"/>
      <w:sz w:val="24"/>
      <w:szCs w:val="24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360" w:firstLine="21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BodyTextFirstIndent2Char">
    <w:name w:val="Body Text First Indent 2 Char"/>
    <w:basedOn w:val="BodyTextIndentChar"/>
    <w:link w:val="BodyTextFirstIndent2"/>
    <w:rsid w:val="004B1D31"/>
    <w:rPr>
      <w:rFonts w:asciiTheme="minorHAnsi" w:eastAsia="SimSun" w:hAnsiTheme="minorHAnsi"/>
      <w:sz w:val="24"/>
      <w:szCs w:val="24"/>
      <w:lang w:val="en-US" w:eastAsia="en-US"/>
    </w:rPr>
  </w:style>
  <w:style w:type="paragraph" w:styleId="BodyTextIndent2">
    <w:name w:val="Body Text Indent 2"/>
    <w:basedOn w:val="Normal"/>
    <w:link w:val="BodyTextIndent2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480" w:lineRule="auto"/>
      <w:ind w:left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4B1D31"/>
    <w:rPr>
      <w:sz w:val="24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360"/>
      <w:jc w:val="left"/>
    </w:pPr>
    <w:rPr>
      <w:rFonts w:ascii="Times New Roman" w:eastAsia="Times New Roman" w:hAnsi="Times New Roman"/>
      <w:sz w:val="16"/>
      <w:szCs w:val="16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4B1D31"/>
    <w:rPr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432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ClosingChar">
    <w:name w:val="Closing Char"/>
    <w:basedOn w:val="DefaultParagraphFont"/>
    <w:link w:val="Closing"/>
    <w:rsid w:val="004B1D31"/>
    <w:rPr>
      <w:sz w:val="24"/>
      <w:szCs w:val="24"/>
      <w:lang w:val="en-US" w:eastAsia="en-US"/>
    </w:rPr>
  </w:style>
  <w:style w:type="paragraph" w:styleId="CommentText">
    <w:name w:val="annotation text"/>
    <w:basedOn w:val="Normal"/>
    <w:link w:val="CommentText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4B1D31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4B1D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B1D31"/>
    <w:rPr>
      <w:b/>
      <w:bCs/>
      <w:lang w:val="en-US" w:eastAsia="en-US"/>
    </w:rPr>
  </w:style>
  <w:style w:type="paragraph" w:styleId="E-mailSignature">
    <w:name w:val="E-mail Signature"/>
    <w:basedOn w:val="Normal"/>
    <w:link w:val="E-mailSignature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4B1D31"/>
    <w:rPr>
      <w:sz w:val="24"/>
      <w:szCs w:val="24"/>
      <w:lang w:val="en-US" w:eastAsia="en-US"/>
    </w:rPr>
  </w:style>
  <w:style w:type="paragraph" w:styleId="EndnoteText">
    <w:name w:val="endnote text"/>
    <w:basedOn w:val="Normal"/>
    <w:link w:val="EndnoteText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rsid w:val="004B1D31"/>
    <w:rPr>
      <w:lang w:val="en-US" w:eastAsia="en-US"/>
    </w:rPr>
  </w:style>
  <w:style w:type="paragraph" w:styleId="EnvelopeAddress">
    <w:name w:val="envelope address"/>
    <w:basedOn w:val="Normal"/>
    <w:rsid w:val="004B1D31"/>
    <w:pPr>
      <w:framePr w:w="7920" w:h="1980" w:hRule="exact" w:hSpace="180" w:wrap="auto" w:hAnchor="page" w:xAlign="center" w:yAlign="bottom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2880"/>
      <w:jc w:val="left"/>
    </w:pPr>
    <w:rPr>
      <w:rFonts w:ascii="Arial" w:eastAsia="Times New Roman" w:hAnsi="Arial" w:cs="Arial"/>
      <w:sz w:val="24"/>
      <w:szCs w:val="24"/>
      <w:lang w:eastAsia="en-US"/>
    </w:rPr>
  </w:style>
  <w:style w:type="paragraph" w:styleId="EnvelopeReturn">
    <w:name w:val="envelope return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Arial" w:eastAsia="Times New Roman" w:hAnsi="Arial" w:cs="Arial"/>
      <w:sz w:val="20"/>
      <w:lang w:eastAsia="en-US"/>
    </w:rPr>
  </w:style>
  <w:style w:type="paragraph" w:styleId="HTMLAddress">
    <w:name w:val="HTML Address"/>
    <w:basedOn w:val="Normal"/>
    <w:link w:val="HTMLAddress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i/>
      <w:iCs/>
      <w:sz w:val="24"/>
      <w:szCs w:val="24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4B1D31"/>
    <w:rPr>
      <w:i/>
      <w:iCs/>
      <w:sz w:val="24"/>
      <w:szCs w:val="24"/>
      <w:lang w:val="en-US" w:eastAsia="en-US"/>
    </w:rPr>
  </w:style>
  <w:style w:type="paragraph" w:styleId="Index3">
    <w:name w:val="index 3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4">
    <w:name w:val="index 4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96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5">
    <w:name w:val="index 5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20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6">
    <w:name w:val="index 6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44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7">
    <w:name w:val="index 7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68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8">
    <w:name w:val="index 8"/>
    <w:basedOn w:val="Normal"/>
    <w:next w:val="Normal"/>
    <w:autoRedefine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92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IndexHeading">
    <w:name w:val="index heading"/>
    <w:basedOn w:val="Normal"/>
    <w:next w:val="Index1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Arial" w:eastAsia="Times New Roman" w:hAnsi="Arial" w:cs="Arial"/>
      <w:b/>
      <w:bCs/>
      <w:sz w:val="24"/>
      <w:szCs w:val="24"/>
      <w:lang w:eastAsia="en-US"/>
    </w:rPr>
  </w:style>
  <w:style w:type="paragraph" w:styleId="List">
    <w:name w:val="List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36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2">
    <w:name w:val="List 2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3">
    <w:name w:val="List 3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08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4">
    <w:name w:val="List 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44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5">
    <w:name w:val="List 5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800" w:hanging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">
    <w:name w:val="List Continue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36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2">
    <w:name w:val="List Continue 2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72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3">
    <w:name w:val="List Continue 3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108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4">
    <w:name w:val="List Continue 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14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ListContinue5">
    <w:name w:val="List Continue 5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120" w:line="240" w:lineRule="auto"/>
      <w:ind w:left="180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MacroText">
    <w:name w:val="macro"/>
    <w:link w:val="MacroTextChar"/>
    <w:rsid w:val="004B1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US" w:eastAsia="en-US"/>
    </w:rPr>
  </w:style>
  <w:style w:type="character" w:customStyle="1" w:styleId="MacroTextChar">
    <w:name w:val="Macro Text Char"/>
    <w:basedOn w:val="DefaultParagraphFont"/>
    <w:link w:val="MacroText"/>
    <w:rsid w:val="004B1D31"/>
    <w:rPr>
      <w:rFonts w:ascii="Courier New" w:hAnsi="Courier New" w:cs="Courier New"/>
      <w:lang w:val="en-US" w:eastAsia="en-US"/>
    </w:rPr>
  </w:style>
  <w:style w:type="paragraph" w:styleId="MessageHeader">
    <w:name w:val="Message Header"/>
    <w:basedOn w:val="Normal"/>
    <w:link w:val="MessageHeaderChar"/>
    <w:rsid w:val="004B1D3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1080" w:hanging="1080"/>
      <w:jc w:val="left"/>
    </w:pPr>
    <w:rPr>
      <w:rFonts w:ascii="Arial" w:eastAsia="Times New Roman" w:hAnsi="Arial" w:cs="Arial"/>
      <w:sz w:val="24"/>
      <w:szCs w:val="24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4B1D31"/>
    <w:rPr>
      <w:rFonts w:ascii="Arial" w:hAnsi="Arial" w:cs="Arial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72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NoteHeading">
    <w:name w:val="Note Heading"/>
    <w:basedOn w:val="Normal"/>
    <w:next w:val="Normal"/>
    <w:link w:val="NoteHeading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4B1D31"/>
    <w:rPr>
      <w:sz w:val="24"/>
      <w:szCs w:val="24"/>
      <w:lang w:val="en-US" w:eastAsia="en-US"/>
    </w:rPr>
  </w:style>
  <w:style w:type="paragraph" w:styleId="Salutation">
    <w:name w:val="Salutation"/>
    <w:basedOn w:val="Normal"/>
    <w:next w:val="Normal"/>
    <w:link w:val="Salutation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SalutationChar">
    <w:name w:val="Salutation Char"/>
    <w:basedOn w:val="DefaultParagraphFont"/>
    <w:link w:val="Salutation"/>
    <w:rsid w:val="004B1D31"/>
    <w:rPr>
      <w:sz w:val="24"/>
      <w:szCs w:val="24"/>
      <w:lang w:val="en-US" w:eastAsia="en-US"/>
    </w:rPr>
  </w:style>
  <w:style w:type="paragraph" w:styleId="Signature">
    <w:name w:val="Signature"/>
    <w:basedOn w:val="Normal"/>
    <w:link w:val="Signature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432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SignatureChar">
    <w:name w:val="Signature Char"/>
    <w:basedOn w:val="DefaultParagraphFont"/>
    <w:link w:val="Signature"/>
    <w:rsid w:val="004B1D31"/>
    <w:rPr>
      <w:sz w:val="24"/>
      <w:szCs w:val="24"/>
      <w:lang w:val="en-US" w:eastAsia="en-US"/>
    </w:rPr>
  </w:style>
  <w:style w:type="paragraph" w:styleId="Subtitle">
    <w:name w:val="Subtitle"/>
    <w:basedOn w:val="Normal"/>
    <w:link w:val="SubtitleChar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60" w:line="240" w:lineRule="auto"/>
      <w:jc w:val="center"/>
      <w:outlineLvl w:val="1"/>
    </w:pPr>
    <w:rPr>
      <w:rFonts w:ascii="Arial" w:eastAsia="Times New Roman" w:hAnsi="Arial" w:cs="Arial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4B1D31"/>
    <w:rPr>
      <w:rFonts w:ascii="Arial" w:hAnsi="Arial" w:cs="Arial"/>
      <w:sz w:val="24"/>
      <w:szCs w:val="24"/>
      <w:lang w:val="en-US" w:eastAsia="en-US"/>
    </w:rPr>
  </w:style>
  <w:style w:type="paragraph" w:styleId="TableofAuthorities">
    <w:name w:val="table of authorities"/>
    <w:basedOn w:val="Normal"/>
    <w:next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ind w:left="240" w:hanging="240"/>
      <w:jc w:val="left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TOAHeading">
    <w:name w:val="toa heading"/>
    <w:basedOn w:val="Normal"/>
    <w:next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120" w:after="0" w:line="240" w:lineRule="auto"/>
      <w:jc w:val="left"/>
    </w:pPr>
    <w:rPr>
      <w:rFonts w:ascii="Arial" w:eastAsia="Times New Roman" w:hAnsi="Arial" w:cs="Arial"/>
      <w:b/>
      <w:bCs/>
      <w:sz w:val="24"/>
      <w:szCs w:val="24"/>
      <w:lang w:eastAsia="en-US"/>
    </w:rPr>
  </w:style>
  <w:style w:type="paragraph" w:customStyle="1" w:styleId="xl24">
    <w:name w:val="xl2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</w:pPr>
    <w:rPr>
      <w:rFonts w:ascii="Arial" w:hAnsi="Arial" w:cs="Arial"/>
      <w:sz w:val="12"/>
      <w:szCs w:val="12"/>
      <w:lang w:eastAsia="en-US"/>
    </w:rPr>
  </w:style>
  <w:style w:type="paragraph" w:customStyle="1" w:styleId="xl28">
    <w:name w:val="xl28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29">
    <w:name w:val="xl29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0">
    <w:name w:val="xl30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1">
    <w:name w:val="xl31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2">
    <w:name w:val="xl32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4">
    <w:name w:val="xl34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5">
    <w:name w:val="xl35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6">
    <w:name w:val="xl36"/>
    <w:basedOn w:val="Normal"/>
    <w:rsid w:val="004B1D3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7">
    <w:name w:val="xl37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8">
    <w:name w:val="xl38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39">
    <w:name w:val="xl39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0">
    <w:name w:val="xl40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1">
    <w:name w:val="xl41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2">
    <w:name w:val="xl42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3">
    <w:name w:val="xl43"/>
    <w:basedOn w:val="Normal"/>
    <w:rsid w:val="004B1D31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4">
    <w:name w:val="xl44"/>
    <w:basedOn w:val="Normal"/>
    <w:rsid w:val="004B1D31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5">
    <w:name w:val="xl45"/>
    <w:basedOn w:val="Normal"/>
    <w:rsid w:val="004B1D31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6">
    <w:name w:val="xl46"/>
    <w:basedOn w:val="Normal"/>
    <w:rsid w:val="004B1D31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7">
    <w:name w:val="xl47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</w:pPr>
    <w:rPr>
      <w:rFonts w:ascii="Arial" w:hAnsi="Arial" w:cs="Arial"/>
      <w:sz w:val="12"/>
      <w:szCs w:val="12"/>
      <w:lang w:eastAsia="en-US"/>
    </w:rPr>
  </w:style>
  <w:style w:type="paragraph" w:customStyle="1" w:styleId="xl48">
    <w:name w:val="xl48"/>
    <w:basedOn w:val="Normal"/>
    <w:rsid w:val="004B1D31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49">
    <w:name w:val="xl49"/>
    <w:basedOn w:val="Normal"/>
    <w:rsid w:val="004B1D31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</w:pPr>
    <w:rPr>
      <w:rFonts w:ascii="Arial" w:hAnsi="Arial" w:cs="Arial"/>
      <w:sz w:val="12"/>
      <w:szCs w:val="12"/>
      <w:lang w:eastAsia="en-US"/>
    </w:rPr>
  </w:style>
  <w:style w:type="paragraph" w:customStyle="1" w:styleId="xl51">
    <w:name w:val="xl51"/>
    <w:basedOn w:val="Normal"/>
    <w:rsid w:val="004B1D31"/>
    <w:pPr>
      <w:pBdr>
        <w:top w:val="single" w:sz="8" w:space="0" w:color="auto"/>
        <w:bottom w:val="single" w:sz="4" w:space="0" w:color="auto"/>
        <w:right w:val="dotDotDash" w:sz="8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2">
    <w:name w:val="xl52"/>
    <w:basedOn w:val="Normal"/>
    <w:rsid w:val="004B1D31"/>
    <w:pPr>
      <w:pBdr>
        <w:top w:val="single" w:sz="4" w:space="0" w:color="auto"/>
        <w:bottom w:val="single" w:sz="4" w:space="0" w:color="auto"/>
        <w:right w:val="dotDotDash" w:sz="8" w:space="0" w:color="auto"/>
      </w:pBdr>
      <w:shd w:val="clear" w:color="auto" w:fill="FFFF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3">
    <w:name w:val="xl53"/>
    <w:basedOn w:val="Normal"/>
    <w:rsid w:val="004B1D31"/>
    <w:pPr>
      <w:pBdr>
        <w:top w:val="single" w:sz="4" w:space="0" w:color="auto"/>
        <w:bottom w:val="single" w:sz="4" w:space="0" w:color="auto"/>
        <w:right w:val="dotDotDash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4">
    <w:name w:val="xl54"/>
    <w:basedOn w:val="Normal"/>
    <w:rsid w:val="004B1D31"/>
    <w:pPr>
      <w:pBdr>
        <w:top w:val="single" w:sz="4" w:space="0" w:color="auto"/>
        <w:bottom w:val="single" w:sz="8" w:space="0" w:color="auto"/>
        <w:right w:val="dotDotDash" w:sz="8" w:space="0" w:color="auto"/>
      </w:pBdr>
      <w:shd w:val="clear" w:color="auto" w:fill="FFCC0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5">
    <w:name w:val="xl55"/>
    <w:basedOn w:val="Normal"/>
    <w:rsid w:val="004B1D31"/>
    <w:pPr>
      <w:pBdr>
        <w:top w:val="single" w:sz="8" w:space="0" w:color="auto"/>
        <w:left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24"/>
      <w:szCs w:val="24"/>
      <w:lang w:eastAsia="en-US"/>
    </w:rPr>
  </w:style>
  <w:style w:type="paragraph" w:customStyle="1" w:styleId="xl56">
    <w:name w:val="xl56"/>
    <w:basedOn w:val="Normal"/>
    <w:rsid w:val="004B1D31"/>
    <w:pPr>
      <w:pBdr>
        <w:left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57">
    <w:name w:val="xl57"/>
    <w:basedOn w:val="Normal"/>
    <w:rsid w:val="004B1D31"/>
    <w:pPr>
      <w:pBdr>
        <w:left w:val="single" w:sz="8" w:space="0" w:color="auto"/>
        <w:bottom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58">
    <w:name w:val="xl58"/>
    <w:basedOn w:val="Normal"/>
    <w:rsid w:val="004B1D31"/>
    <w:pPr>
      <w:pBdr>
        <w:top w:val="single" w:sz="8" w:space="0" w:color="auto"/>
        <w:lef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59">
    <w:name w:val="xl59"/>
    <w:basedOn w:val="Normal"/>
    <w:rsid w:val="004B1D31"/>
    <w:pPr>
      <w:pBdr>
        <w:top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0">
    <w:name w:val="xl60"/>
    <w:basedOn w:val="Normal"/>
    <w:rsid w:val="004B1D31"/>
    <w:pPr>
      <w:pBdr>
        <w:top w:val="single" w:sz="8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1">
    <w:name w:val="xl61"/>
    <w:basedOn w:val="Normal"/>
    <w:rsid w:val="004B1D31"/>
    <w:pPr>
      <w:pBdr>
        <w:top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2">
    <w:name w:val="xl62"/>
    <w:basedOn w:val="Normal"/>
    <w:rsid w:val="004B1D31"/>
    <w:pPr>
      <w:pBdr>
        <w:top w:val="single" w:sz="8" w:space="0" w:color="auto"/>
        <w:left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63">
    <w:name w:val="xl63"/>
    <w:basedOn w:val="Normal"/>
    <w:rsid w:val="004B1D31"/>
    <w:pPr>
      <w:pBdr>
        <w:lef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4">
    <w:name w:val="xl64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5">
    <w:name w:val="xl65"/>
    <w:basedOn w:val="Normal"/>
    <w:rsid w:val="004B1D31"/>
    <w:pPr>
      <w:pBdr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6">
    <w:name w:val="xl66"/>
    <w:basedOn w:val="Normal"/>
    <w:rsid w:val="004B1D31"/>
    <w:pPr>
      <w:pBdr>
        <w:lef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67">
    <w:name w:val="xl67"/>
    <w:basedOn w:val="Normal"/>
    <w:rsid w:val="004B1D31"/>
    <w:pPr>
      <w:pBdr>
        <w:lef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8">
    <w:name w:val="xl68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69">
    <w:name w:val="xl69"/>
    <w:basedOn w:val="Normal"/>
    <w:rsid w:val="004B1D31"/>
    <w:pPr>
      <w:pBdr>
        <w:left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0">
    <w:name w:val="xl70"/>
    <w:basedOn w:val="Normal"/>
    <w:rsid w:val="004B1D31"/>
    <w:pPr>
      <w:pBdr>
        <w:left w:val="single" w:sz="8" w:space="0" w:color="auto"/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1">
    <w:name w:val="xl71"/>
    <w:basedOn w:val="Normal"/>
    <w:rsid w:val="004B1D31"/>
    <w:pPr>
      <w:pBdr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2">
    <w:name w:val="xl72"/>
    <w:basedOn w:val="Normal"/>
    <w:rsid w:val="004B1D31"/>
    <w:pPr>
      <w:pBdr>
        <w:bottom w:val="single" w:sz="8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3">
    <w:name w:val="xl73"/>
    <w:basedOn w:val="Normal"/>
    <w:rsid w:val="004B1D31"/>
    <w:pPr>
      <w:pBdr>
        <w:left w:val="single" w:sz="8" w:space="0" w:color="auto"/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4">
    <w:name w:val="xl74"/>
    <w:basedOn w:val="Normal"/>
    <w:rsid w:val="004B1D31"/>
    <w:pPr>
      <w:pBdr>
        <w:left w:val="single" w:sz="8" w:space="0" w:color="auto"/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5">
    <w:name w:val="xl75"/>
    <w:basedOn w:val="Normal"/>
    <w:rsid w:val="004B1D31"/>
    <w:pPr>
      <w:pBdr>
        <w:bottom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Times New Roman" w:hAnsi="Times New Roman"/>
      <w:sz w:val="24"/>
      <w:szCs w:val="24"/>
      <w:lang w:eastAsia="en-US"/>
    </w:rPr>
  </w:style>
  <w:style w:type="paragraph" w:customStyle="1" w:styleId="xl76">
    <w:name w:val="xl76"/>
    <w:basedOn w:val="Normal"/>
    <w:rsid w:val="004B1D31"/>
    <w:pPr>
      <w:pBdr>
        <w:left w:val="single" w:sz="8" w:space="0" w:color="auto"/>
        <w:bottom w:val="single" w:sz="8" w:space="0" w:color="auto"/>
        <w:right w:val="dotDotDash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7">
    <w:name w:val="xl77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8">
    <w:name w:val="xl78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79">
    <w:name w:val="xl79"/>
    <w:basedOn w:val="Normal"/>
    <w:rsid w:val="004B1D31"/>
    <w:pPr>
      <w:pBdr>
        <w:top w:val="single" w:sz="8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0">
    <w:name w:val="xl80"/>
    <w:basedOn w:val="Normal"/>
    <w:rsid w:val="004B1D3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1">
    <w:name w:val="xl81"/>
    <w:basedOn w:val="Normal"/>
    <w:rsid w:val="004B1D3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2">
    <w:name w:val="xl82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3">
    <w:name w:val="xl83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4">
    <w:name w:val="xl84"/>
    <w:basedOn w:val="Normal"/>
    <w:rsid w:val="004B1D31"/>
    <w:pPr>
      <w:pBdr>
        <w:top w:val="single" w:sz="4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5">
    <w:name w:val="xl85"/>
    <w:basedOn w:val="Normal"/>
    <w:rsid w:val="004B1D3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6">
    <w:name w:val="xl86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7">
    <w:name w:val="xl87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33CCCC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8">
    <w:name w:val="xl88"/>
    <w:basedOn w:val="Normal"/>
    <w:rsid w:val="004B1D31"/>
    <w:pPr>
      <w:pBdr>
        <w:left w:val="single" w:sz="4" w:space="0" w:color="auto"/>
        <w:bottom w:val="single" w:sz="8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89">
    <w:name w:val="xl89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0">
    <w:name w:val="xl90"/>
    <w:basedOn w:val="Normal"/>
    <w:rsid w:val="004B1D31"/>
    <w:pPr>
      <w:pBdr>
        <w:top w:val="single" w:sz="4" w:space="0" w:color="auto"/>
        <w:bottom w:val="single" w:sz="8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1">
    <w:name w:val="xl91"/>
    <w:basedOn w:val="Normal"/>
    <w:rsid w:val="004B1D3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2">
    <w:name w:val="xl92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left"/>
      <w:textAlignment w:val="center"/>
    </w:pPr>
    <w:rPr>
      <w:rFonts w:ascii="Arial" w:hAnsi="Arial" w:cs="Arial"/>
      <w:b/>
      <w:bCs/>
      <w:sz w:val="16"/>
      <w:szCs w:val="16"/>
      <w:lang w:eastAsia="en-US"/>
    </w:rPr>
  </w:style>
  <w:style w:type="paragraph" w:customStyle="1" w:styleId="xl93">
    <w:name w:val="xl93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4">
    <w:name w:val="xl94"/>
    <w:basedOn w:val="Normal"/>
    <w:rsid w:val="004B1D31"/>
    <w:pPr>
      <w:pBdr>
        <w:bottom w:val="single" w:sz="8" w:space="0" w:color="auto"/>
        <w:right w:val="single" w:sz="4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5">
    <w:name w:val="xl95"/>
    <w:basedOn w:val="Normal"/>
    <w:rsid w:val="004B1D31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xl96">
    <w:name w:val="xl96"/>
    <w:basedOn w:val="Normal"/>
    <w:rsid w:val="004B1D31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Autospacing="1" w:afterAutospacing="1" w:line="240" w:lineRule="auto"/>
      <w:jc w:val="center"/>
      <w:textAlignment w:val="center"/>
    </w:pPr>
    <w:rPr>
      <w:rFonts w:ascii="Arial" w:hAnsi="Arial" w:cs="Arial"/>
      <w:sz w:val="12"/>
      <w:szCs w:val="12"/>
      <w:lang w:eastAsia="en-US"/>
    </w:rPr>
  </w:style>
  <w:style w:type="paragraph" w:customStyle="1" w:styleId="tableentry">
    <w:name w:val="table entry"/>
    <w:basedOn w:val="Normal"/>
    <w:rsid w:val="004B1D31"/>
    <w:pPr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40" w:after="40" w:line="180" w:lineRule="atLeast"/>
      <w:jc w:val="left"/>
    </w:pPr>
    <w:rPr>
      <w:rFonts w:ascii="Helvetica" w:eastAsia="Times New Roman" w:hAnsi="Helvetica"/>
      <w:sz w:val="18"/>
      <w:lang w:eastAsia="en-US"/>
    </w:rPr>
  </w:style>
  <w:style w:type="paragraph" w:customStyle="1" w:styleId="tableheading">
    <w:name w:val="table heading"/>
    <w:basedOn w:val="Normal"/>
    <w:rsid w:val="004B1D31"/>
    <w:pPr>
      <w:keepNext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60" w:after="60" w:line="240" w:lineRule="atLeast"/>
      <w:jc w:val="center"/>
    </w:pPr>
    <w:rPr>
      <w:rFonts w:ascii="Helvetica" w:eastAsia="Times New Roman" w:hAnsi="Helvetica"/>
      <w:b/>
      <w:sz w:val="18"/>
      <w:lang w:eastAsia="en-US"/>
    </w:rPr>
  </w:style>
  <w:style w:type="character" w:styleId="EndnoteReference">
    <w:name w:val="endnote reference"/>
    <w:basedOn w:val="DefaultParagraphFont"/>
    <w:rsid w:val="004B1D31"/>
    <w:rPr>
      <w:vertAlign w:val="superscript"/>
    </w:rPr>
  </w:style>
  <w:style w:type="character" w:styleId="CommentReference">
    <w:name w:val="annotation reference"/>
    <w:basedOn w:val="DefaultParagraphFont"/>
    <w:semiHidden/>
    <w:unhideWhenUsed/>
    <w:rsid w:val="00A71BBB"/>
    <w:rPr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635AC"/>
    <w:pPr>
      <w:widowControl w:val="0"/>
      <w:tabs>
        <w:tab w:val="clear" w:pos="567"/>
        <w:tab w:val="clear" w:pos="1134"/>
        <w:tab w:val="clear" w:pos="1701"/>
        <w:tab w:val="clear" w:pos="2268"/>
        <w:tab w:val="clear" w:pos="2835"/>
        <w:tab w:val="clear" w:pos="3402"/>
        <w:tab w:val="clear" w:pos="3969"/>
        <w:tab w:val="clear" w:pos="4536"/>
      </w:tabs>
      <w:spacing w:before="0" w:after="0" w:line="240" w:lineRule="auto"/>
      <w:jc w:val="left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3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footer" Target="footer5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emory%20Controller%20Datasheet\Wor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2761BD-34BD-46F1-B166-10F511C78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Word_Template.dotx</Template>
  <TotalTime>1</TotalTime>
  <Pages>7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RAMpiler+ ®</vt:lpstr>
    </vt:vector>
  </TitlesOfParts>
  <Company>Dolphin Technology Inc.</Company>
  <LinksUpToDate>false</LinksUpToDate>
  <CharactersWithSpaces>753</CharactersWithSpaces>
  <SharedDoc>false</SharedDoc>
  <HLinks>
    <vt:vector size="546" baseType="variant">
      <vt:variant>
        <vt:i4>1179698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_Toc335147001</vt:lpwstr>
      </vt:variant>
      <vt:variant>
        <vt:i4>1179698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_Toc335147000</vt:lpwstr>
      </vt:variant>
      <vt:variant>
        <vt:i4>1703995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_Toc335146999</vt:lpwstr>
      </vt:variant>
      <vt:variant>
        <vt:i4>1703995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_Toc335146998</vt:lpwstr>
      </vt:variant>
      <vt:variant>
        <vt:i4>1703995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_Toc335146997</vt:lpwstr>
      </vt:variant>
      <vt:variant>
        <vt:i4>1703995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_Toc335146996</vt:lpwstr>
      </vt:variant>
      <vt:variant>
        <vt:i4>1703995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_Toc335146995</vt:lpwstr>
      </vt:variant>
      <vt:variant>
        <vt:i4>1703995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_Toc335146994</vt:lpwstr>
      </vt:variant>
      <vt:variant>
        <vt:i4>1703995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_Toc335146993</vt:lpwstr>
      </vt:variant>
      <vt:variant>
        <vt:i4>1703995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_Toc335146992</vt:lpwstr>
      </vt:variant>
      <vt:variant>
        <vt:i4>1703995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_Toc335146991</vt:lpwstr>
      </vt:variant>
      <vt:variant>
        <vt:i4>1703995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_Toc335146990</vt:lpwstr>
      </vt:variant>
      <vt:variant>
        <vt:i4>1769531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_Toc335146989</vt:lpwstr>
      </vt:variant>
      <vt:variant>
        <vt:i4>1769531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_Toc335146988</vt:lpwstr>
      </vt:variant>
      <vt:variant>
        <vt:i4>1769531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_Toc335146987</vt:lpwstr>
      </vt:variant>
      <vt:variant>
        <vt:i4>1769531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_Toc335146986</vt:lpwstr>
      </vt:variant>
      <vt:variant>
        <vt:i4>1769531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_Toc335146985</vt:lpwstr>
      </vt:variant>
      <vt:variant>
        <vt:i4>1769531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_Toc335146984</vt:lpwstr>
      </vt:variant>
      <vt:variant>
        <vt:i4>1769531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_Toc335146983</vt:lpwstr>
      </vt:variant>
      <vt:variant>
        <vt:i4>1769531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_Toc335146982</vt:lpwstr>
      </vt:variant>
      <vt:variant>
        <vt:i4>1769531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_Toc335146981</vt:lpwstr>
      </vt:variant>
      <vt:variant>
        <vt:i4>1900594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_Toc335666290</vt:lpwstr>
      </vt:variant>
      <vt:variant>
        <vt:i4>1835058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_Toc335666289</vt:lpwstr>
      </vt:variant>
      <vt:variant>
        <vt:i4>1835058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_Toc335666288</vt:lpwstr>
      </vt:variant>
      <vt:variant>
        <vt:i4>1835058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_Toc335666287</vt:lpwstr>
      </vt:variant>
      <vt:variant>
        <vt:i4>1835058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_Toc335666286</vt:lpwstr>
      </vt:variant>
      <vt:variant>
        <vt:i4>1835058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_Toc335666285</vt:lpwstr>
      </vt:variant>
      <vt:variant>
        <vt:i4>1835058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_Toc335666284</vt:lpwstr>
      </vt:variant>
      <vt:variant>
        <vt:i4>1835058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_Toc335666283</vt:lpwstr>
      </vt:variant>
      <vt:variant>
        <vt:i4>1835058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_Toc335666282</vt:lpwstr>
      </vt:variant>
      <vt:variant>
        <vt:i4>1835058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_Toc335666281</vt:lpwstr>
      </vt:variant>
      <vt:variant>
        <vt:i4>1835058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_Toc335666280</vt:lpwstr>
      </vt:variant>
      <vt:variant>
        <vt:i4>1245234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_Toc335666279</vt:lpwstr>
      </vt:variant>
      <vt:variant>
        <vt:i4>1245234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_Toc335666278</vt:lpwstr>
      </vt:variant>
      <vt:variant>
        <vt:i4>1245234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_Toc335666277</vt:lpwstr>
      </vt:variant>
      <vt:variant>
        <vt:i4>1245234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_Toc335666276</vt:lpwstr>
      </vt:variant>
      <vt:variant>
        <vt:i4>1245234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_Toc335666275</vt:lpwstr>
      </vt:variant>
      <vt:variant>
        <vt:i4>1245234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_Toc335666274</vt:lpwstr>
      </vt:variant>
      <vt:variant>
        <vt:i4>1245234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_Toc335666273</vt:lpwstr>
      </vt:variant>
      <vt:variant>
        <vt:i4>1245234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_Toc335666272</vt:lpwstr>
      </vt:variant>
      <vt:variant>
        <vt:i4>1245234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_Toc335666271</vt:lpwstr>
      </vt:variant>
      <vt:variant>
        <vt:i4>1966133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_Toc335659651</vt:lpwstr>
      </vt:variant>
      <vt:variant>
        <vt:i4>1966133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_Toc335659650</vt:lpwstr>
      </vt:variant>
      <vt:variant>
        <vt:i4>2031669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_Toc335659649</vt:lpwstr>
      </vt:variant>
      <vt:variant>
        <vt:i4>2031669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_Toc335659648</vt:lpwstr>
      </vt:variant>
      <vt:variant>
        <vt:i4>2031669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_Toc335659647</vt:lpwstr>
      </vt:variant>
      <vt:variant>
        <vt:i4>2031669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_Toc335659646</vt:lpwstr>
      </vt:variant>
      <vt:variant>
        <vt:i4>2031669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_Toc335659645</vt:lpwstr>
      </vt:variant>
      <vt:variant>
        <vt:i4>2031669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_Toc335659644</vt:lpwstr>
      </vt:variant>
      <vt:variant>
        <vt:i4>2031669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_Toc335659643</vt:lpwstr>
      </vt:variant>
      <vt:variant>
        <vt:i4>2031669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_Toc335659642</vt:lpwstr>
      </vt:variant>
      <vt:variant>
        <vt:i4>2031669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_Toc335659641</vt:lpwstr>
      </vt:variant>
      <vt:variant>
        <vt:i4>2031669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_Toc335659640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_Toc335659634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_Toc335659633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_Toc335659632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_Toc335659631</vt:lpwstr>
      </vt:variant>
      <vt:variant>
        <vt:i4>1572917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_Toc335659630</vt:lpwstr>
      </vt:variant>
      <vt:variant>
        <vt:i4>1638453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_Toc335659629</vt:lpwstr>
      </vt:variant>
      <vt:variant>
        <vt:i4>1638453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_Toc335659628</vt:lpwstr>
      </vt:variant>
      <vt:variant>
        <vt:i4>1638453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_Toc335659627</vt:lpwstr>
      </vt:variant>
      <vt:variant>
        <vt:i4>1638453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_Toc335659626</vt:lpwstr>
      </vt:variant>
      <vt:variant>
        <vt:i4>1638453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_Toc335659625</vt:lpwstr>
      </vt:variant>
      <vt:variant>
        <vt:i4>1638453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_Toc335659624</vt:lpwstr>
      </vt:variant>
      <vt:variant>
        <vt:i4>1638453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_Toc335659623</vt:lpwstr>
      </vt:variant>
      <vt:variant>
        <vt:i4>1638453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_Toc335659622</vt:lpwstr>
      </vt:variant>
      <vt:variant>
        <vt:i4>1638453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_Toc335659621</vt:lpwstr>
      </vt:variant>
      <vt:variant>
        <vt:i4>1638453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_Toc335659620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_Toc335659619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_Toc335659618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_Toc335659617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_Toc335659616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_Toc335659615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_Toc335659614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_Toc335659613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_Toc335659612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_Toc335659611</vt:lpwstr>
      </vt:variant>
      <vt:variant>
        <vt:i4>1703989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_Toc335659610</vt:lpwstr>
      </vt:variant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_Toc335659609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_Toc335659608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_Toc335659607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_Toc335659606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_Toc335659605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_Toc335659604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_Toc335659603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_Toc335659602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_Toc335659601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_Toc335659600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_Toc335659599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_Toc335659598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_Toc335659597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RAMpiler+ ®</dc:title>
  <dc:subject>06/07nm SP Compiler</dc:subject>
  <dc:creator>vietnh</dc:creator>
  <dc:description>Company Confidential</dc:description>
  <cp:lastModifiedBy>kientc0</cp:lastModifiedBy>
  <cp:revision>2</cp:revision>
  <cp:lastPrinted>2021-06-28T05:46:00Z</cp:lastPrinted>
  <dcterms:created xsi:type="dcterms:W3CDTF">2023-06-16T02:13:00Z</dcterms:created>
  <dcterms:modified xsi:type="dcterms:W3CDTF">2023-06-16T02:13:00Z</dcterms:modified>
  <cp:category>User Manual</cp:category>
  <cp:contentStatus>Revision 1.0</cp:contentStatus>
</cp:coreProperties>
</file>